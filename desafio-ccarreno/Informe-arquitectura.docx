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5F1B7" w14:textId="084FC1E6" w:rsidR="00D077E9" w:rsidRDefault="00E10360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568BAEA9" wp14:editId="15720450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763" cy="6670431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373" cy="6684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D63991" wp14:editId="76CE43D5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BDA9E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25"/>
      </w:tblGrid>
      <w:tr w:rsidR="00D077E9" w14:paraId="4554E8A9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606D1AB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989F20A" wp14:editId="6B3EBCAF">
                      <wp:extent cx="3762423" cy="1178169"/>
                      <wp:effectExtent l="0" t="0" r="0" b="317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62423" cy="117816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114CBD" w14:textId="49EC9825" w:rsidR="00D077E9" w:rsidRPr="00D86945" w:rsidRDefault="00E10360" w:rsidP="00E10360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Informe de Arquitectura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989F2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96.25pt;height:9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" filled="f" stroked="f" strokeweight=".5pt">
                      <v:textbox>
                        <w:txbxContent>
                          <w:p w14:paraId="17114CBD" w14:textId="49EC9825" w:rsidR="00D077E9" w:rsidRPr="00D86945" w:rsidRDefault="00E10360" w:rsidP="00E10360">
                            <w:pPr>
                              <w:pStyle w:val="Ttulo"/>
                            </w:pPr>
                            <w:r>
                              <w:rPr>
                                <w:lang w:bidi="es-ES"/>
                              </w:rPr>
                              <w:t>Informe de Arquitectura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EA6854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DDB8BCE" wp14:editId="1A8F62FC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E809BA0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C5A5086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56E87BD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:rsidRPr="00E10360" w14:paraId="364F7C6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06EE3101BD5A442AAA172D749219874A"/>
              </w:placeholder>
              <w15:appearance w15:val="hidden"/>
            </w:sdtPr>
            <w:sdtEndPr/>
            <w:sdtContent>
              <w:p w14:paraId="0FD00FFB" w14:textId="39DDEA07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E10360">
                  <w:rPr>
                    <w:rStyle w:val="SubttuloCar"/>
                    <w:b w:val="0"/>
                    <w:noProof/>
                    <w:lang w:bidi="es-ES"/>
                  </w:rPr>
                  <w:t>12 marzo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3C01C7D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9D52ED9" wp14:editId="5272F16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BB818C1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B5CF4D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8291B7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C0EA141" w14:textId="4732E9AA" w:rsidR="00D077E9" w:rsidRPr="00E10360" w:rsidRDefault="00B151B0" w:rsidP="00AB02A7">
            <w:pPr>
              <w:rPr>
                <w:noProof/>
                <w:lang w:val="en-US"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7F670602E64547A7B2D4C6BDE69E002E"/>
                </w:placeholder>
                <w15:appearance w15:val="hidden"/>
              </w:sdtPr>
              <w:sdtEndPr/>
              <w:sdtContent>
                <w:r w:rsidR="00F72AD9">
                  <w:rPr>
                    <w:noProof/>
                    <w:lang w:val="en-US"/>
                  </w:rPr>
                  <w:t>PREVIRED</w:t>
                </w:r>
              </w:sdtContent>
            </w:sdt>
          </w:p>
          <w:p w14:paraId="684D2755" w14:textId="40EBFE1A" w:rsidR="00D077E9" w:rsidRPr="00E10360" w:rsidRDefault="00D077E9" w:rsidP="00AB02A7">
            <w:pPr>
              <w:rPr>
                <w:noProof/>
                <w:lang w:val="es-CL"/>
              </w:rPr>
            </w:pPr>
            <w:r w:rsidRPr="00E10360">
              <w:rPr>
                <w:noProof/>
                <w:lang w:val="es-CL" w:bidi="es-ES"/>
              </w:rPr>
              <w:t xml:space="preserve">Creado por: </w:t>
            </w:r>
            <w:sdt>
              <w:sdtPr>
                <w:rPr>
                  <w:noProof/>
                  <w:lang w:val="es-CL"/>
                </w:rPr>
                <w:alias w:val="Su nombre"/>
                <w:tag w:val="Su nombre"/>
                <w:id w:val="-180584491"/>
                <w:placeholder>
                  <w:docPart w:val="95D4795BCB5D4367B12655B3B8CB8628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E10360" w:rsidRPr="00E10360">
                  <w:rPr>
                    <w:noProof/>
                    <w:lang w:val="es-CL"/>
                  </w:rPr>
                  <w:t>Christian C</w:t>
                </w:r>
                <w:r w:rsidR="00E10360">
                  <w:rPr>
                    <w:noProof/>
                    <w:lang w:val="es-CL"/>
                  </w:rPr>
                  <w:t>arreño Morales</w:t>
                </w:r>
              </w:sdtContent>
            </w:sdt>
          </w:p>
          <w:p w14:paraId="72EAD738" w14:textId="77777777" w:rsidR="00D077E9" w:rsidRPr="00E10360" w:rsidRDefault="00D077E9" w:rsidP="00AB02A7">
            <w:pPr>
              <w:rPr>
                <w:noProof/>
                <w:sz w:val="10"/>
                <w:szCs w:val="10"/>
                <w:lang w:val="es-CL"/>
              </w:rPr>
            </w:pPr>
          </w:p>
        </w:tc>
      </w:tr>
    </w:tbl>
    <w:p w14:paraId="2264350A" w14:textId="77777777" w:rsidR="00D077E9" w:rsidRPr="00E10360" w:rsidRDefault="00AB02A7">
      <w:pPr>
        <w:spacing w:after="200"/>
        <w:rPr>
          <w:noProof/>
          <w:lang w:val="es-CL"/>
        </w:rPr>
      </w:pPr>
      <w:r w:rsidRPr="00D967AC"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1EA2F912" wp14:editId="4566069A">
            <wp:simplePos x="0" y="0"/>
            <wp:positionH relativeFrom="column">
              <wp:posOffset>4405533</wp:posOffset>
            </wp:positionH>
            <wp:positionV relativeFrom="paragraph">
              <wp:posOffset>7925679</wp:posOffset>
            </wp:positionV>
            <wp:extent cx="2346492" cy="545123"/>
            <wp:effectExtent l="0" t="0" r="0" b="762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51" cy="563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2EF7374" wp14:editId="172D2467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3C810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 w:rsidRPr="00E10360">
        <w:rPr>
          <w:noProof/>
          <w:lang w:val="es-CL" w:bidi="es-ES"/>
        </w:rPr>
        <w:br w:type="page"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D077E9" w14:paraId="47C6EC41" w14:textId="77777777" w:rsidTr="00DF027C">
        <w:trPr>
          <w:trHeight w:val="3546"/>
        </w:trPr>
        <w:tc>
          <w:tcPr>
            <w:tcW w:w="9999" w:type="dxa"/>
          </w:tcPr>
          <w:p w14:paraId="45EE0C14" w14:textId="5C881455" w:rsidR="007E77C8" w:rsidRDefault="007E77C8" w:rsidP="007E77C8">
            <w:pPr>
              <w:rPr>
                <w:noProof/>
                <w:lang w:bidi="es-ES"/>
              </w:rPr>
            </w:pPr>
            <w:r>
              <w:lastRenderedPageBreak/>
              <w:br w:type="page"/>
            </w:r>
            <w:r w:rsidR="00F72AD9" w:rsidRPr="007E77C8"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  <w:t>Postulante</w:t>
            </w:r>
          </w:p>
          <w:p w14:paraId="7B32AE3C" w14:textId="3BFBCCD6" w:rsidR="00F72AD9" w:rsidRDefault="00F72AD9" w:rsidP="00DF027C">
            <w:pPr>
              <w:pStyle w:val="Ttulo2"/>
              <w:rPr>
                <w:noProof/>
              </w:rPr>
            </w:pPr>
            <w:r>
              <w:rPr>
                <w:noProof/>
              </w:rPr>
              <w:t>Christian Andrés Carreño Morales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9"/>
              <w:gridCol w:w="5850"/>
            </w:tblGrid>
            <w:tr w:rsidR="00F72AD9" w14:paraId="693E9904" w14:textId="77777777" w:rsidTr="00F72AD9">
              <w:tc>
                <w:tcPr>
                  <w:tcW w:w="809" w:type="dxa"/>
                  <w:vMerge w:val="restart"/>
                </w:tcPr>
                <w:p w14:paraId="55C3393D" w14:textId="3B1DBAE9" w:rsidR="00F72AD9" w:rsidRDefault="00F72AD9" w:rsidP="00F72AD9">
                  <w:r w:rsidRPr="00CA16E3">
                    <w:rPr>
                      <w:noProof/>
                      <w:lang w:val="en-US" w:eastAsia="zh-CN"/>
                    </w:rPr>
                    <mc:AlternateContent>
                      <mc:Choice Requires="wpg">
                        <w:drawing>
                          <wp:inline distT="0" distB="0" distL="0" distR="0" wp14:anchorId="7E984300" wp14:editId="4243BB82">
                            <wp:extent cx="338455" cy="346075"/>
                            <wp:effectExtent l="0" t="0" r="4445" b="0"/>
                            <wp:docPr id="24" name="Grupo 24" descr="icono de correo electrónico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8455" cy="346075"/>
                                      <a:chOff x="0" y="0"/>
                                      <a:chExt cx="338455" cy="346075"/>
                                    </a:xfrm>
                                  </wpg:grpSpPr>
                                  <wps:wsp>
                                    <wps:cNvPr id="274" name="Forma libre: Forma 273">
                                      <a:extLst>
                                        <a:ext uri="{FF2B5EF4-FFF2-40B4-BE49-F238E27FC236}">
                                          <a16:creationId xmlns:a16="http://schemas.microsoft.com/office/drawing/2014/main" id="{7819D08A-7F81-4EEC-970C-E8ECE319DA2A}"/>
                                        </a:ext>
                                      </a:extLst>
                                    </wps:cNvPr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8455" cy="34607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2554038 w 2731203"/>
                                          <a:gd name="connsiteY0" fmla="*/ 843497 h 2794134"/>
                                          <a:gd name="connsiteX1" fmla="*/ 2554990 w 2731203"/>
                                          <a:gd name="connsiteY1" fmla="*/ 843497 h 2794134"/>
                                          <a:gd name="connsiteX2" fmla="*/ 2574040 w 2731203"/>
                                          <a:gd name="connsiteY2" fmla="*/ 889217 h 2794134"/>
                                          <a:gd name="connsiteX3" fmla="*/ 2554038 w 2731203"/>
                                          <a:gd name="connsiteY3" fmla="*/ 843497 h 2794134"/>
                                          <a:gd name="connsiteX4" fmla="*/ 2630238 w 2731203"/>
                                          <a:gd name="connsiteY4" fmla="*/ 810160 h 2794134"/>
                                          <a:gd name="connsiteX5" fmla="*/ 2631190 w 2731203"/>
                                          <a:gd name="connsiteY5" fmla="*/ 810160 h 2794134"/>
                                          <a:gd name="connsiteX6" fmla="*/ 2651193 w 2731203"/>
                                          <a:gd name="connsiteY6" fmla="*/ 858737 h 2794134"/>
                                          <a:gd name="connsiteX7" fmla="*/ 2630238 w 2731203"/>
                                          <a:gd name="connsiteY7" fmla="*/ 810160 h 2794134"/>
                                          <a:gd name="connsiteX8" fmla="*/ 2475759 w 2731203"/>
                                          <a:gd name="connsiteY8" fmla="*/ 697568 h 2794134"/>
                                          <a:gd name="connsiteX9" fmla="*/ 2489267 w 2731203"/>
                                          <a:gd name="connsiteY9" fmla="*/ 717767 h 2794134"/>
                                          <a:gd name="connsiteX10" fmla="*/ 2488315 w 2731203"/>
                                          <a:gd name="connsiteY10" fmla="*/ 717767 h 2794134"/>
                                          <a:gd name="connsiteX11" fmla="*/ 2444909 w 2731203"/>
                                          <a:gd name="connsiteY11" fmla="*/ 651438 h 2794134"/>
                                          <a:gd name="connsiteX12" fmla="*/ 2454977 w 2731203"/>
                                          <a:gd name="connsiteY12" fmla="*/ 665379 h 2794134"/>
                                          <a:gd name="connsiteX13" fmla="*/ 2466407 w 2731203"/>
                                          <a:gd name="connsiteY13" fmla="*/ 682524 h 2794134"/>
                                          <a:gd name="connsiteX14" fmla="*/ 2475759 w 2731203"/>
                                          <a:gd name="connsiteY14" fmla="*/ 697568 h 2794134"/>
                                          <a:gd name="connsiteX15" fmla="*/ 382337 w 2731203"/>
                                          <a:gd name="connsiteY15" fmla="*/ 565367 h 2794134"/>
                                          <a:gd name="connsiteX16" fmla="*/ 363287 w 2731203"/>
                                          <a:gd name="connsiteY16" fmla="*/ 599657 h 2794134"/>
                                          <a:gd name="connsiteX17" fmla="*/ 345190 w 2731203"/>
                                          <a:gd name="connsiteY17" fmla="*/ 635852 h 2794134"/>
                                          <a:gd name="connsiteX18" fmla="*/ 336617 w 2731203"/>
                                          <a:gd name="connsiteY18" fmla="*/ 653949 h 2794134"/>
                                          <a:gd name="connsiteX19" fmla="*/ 328045 w 2731203"/>
                                          <a:gd name="connsiteY19" fmla="*/ 672047 h 2794134"/>
                                          <a:gd name="connsiteX20" fmla="*/ 311852 w 2731203"/>
                                          <a:gd name="connsiteY20" fmla="*/ 709194 h 2794134"/>
                                          <a:gd name="connsiteX21" fmla="*/ 134687 w 2731203"/>
                                          <a:gd name="connsiteY21" fmla="*/ 1227354 h 2794134"/>
                                          <a:gd name="connsiteX22" fmla="*/ 132782 w 2731203"/>
                                          <a:gd name="connsiteY22" fmla="*/ 1502627 h 2794134"/>
                                          <a:gd name="connsiteX23" fmla="*/ 189932 w 2731203"/>
                                          <a:gd name="connsiteY23" fmla="*/ 1772184 h 2794134"/>
                                          <a:gd name="connsiteX24" fmla="*/ 469015 w 2731203"/>
                                          <a:gd name="connsiteY24" fmla="*/ 2242719 h 2794134"/>
                                          <a:gd name="connsiteX25" fmla="*/ 919547 w 2731203"/>
                                          <a:gd name="connsiteY25" fmla="*/ 2553234 h 2794134"/>
                                          <a:gd name="connsiteX26" fmla="*/ 1458663 w 2731203"/>
                                          <a:gd name="connsiteY26" fmla="*/ 2645627 h 2794134"/>
                                          <a:gd name="connsiteX27" fmla="*/ 1987300 w 2731203"/>
                                          <a:gd name="connsiteY27" fmla="*/ 2503704 h 2794134"/>
                                          <a:gd name="connsiteX28" fmla="*/ 2407353 w 2731203"/>
                                          <a:gd name="connsiteY28" fmla="*/ 2153184 h 2794134"/>
                                          <a:gd name="connsiteX29" fmla="*/ 2642620 w 2731203"/>
                                          <a:gd name="connsiteY29" fmla="*/ 1658837 h 2794134"/>
                                          <a:gd name="connsiteX30" fmla="*/ 2679767 w 2731203"/>
                                          <a:gd name="connsiteY30" fmla="*/ 1776947 h 2794134"/>
                                          <a:gd name="connsiteX31" fmla="*/ 2382588 w 2731203"/>
                                          <a:gd name="connsiteY31" fmla="*/ 2277962 h 2794134"/>
                                          <a:gd name="connsiteX32" fmla="*/ 1903480 w 2731203"/>
                                          <a:gd name="connsiteY32" fmla="*/ 2604669 h 2794134"/>
                                          <a:gd name="connsiteX33" fmla="*/ 1332932 w 2731203"/>
                                          <a:gd name="connsiteY33" fmla="*/ 2697062 h 2794134"/>
                                          <a:gd name="connsiteX34" fmla="*/ 779530 w 2731203"/>
                                          <a:gd name="connsiteY34" fmla="*/ 2538947 h 2794134"/>
                                          <a:gd name="connsiteX35" fmla="*/ 347095 w 2731203"/>
                                          <a:gd name="connsiteY35" fmla="*/ 2162709 h 2794134"/>
                                          <a:gd name="connsiteX36" fmla="*/ 116590 w 2731203"/>
                                          <a:gd name="connsiteY36" fmla="*/ 1640739 h 2794134"/>
                                          <a:gd name="connsiteX37" fmla="*/ 129925 w 2731203"/>
                                          <a:gd name="connsiteY37" fmla="*/ 1072097 h 2794134"/>
                                          <a:gd name="connsiteX38" fmla="*/ 228032 w 2731203"/>
                                          <a:gd name="connsiteY38" fmla="*/ 804444 h 2794134"/>
                                          <a:gd name="connsiteX39" fmla="*/ 382337 w 2731203"/>
                                          <a:gd name="connsiteY39" fmla="*/ 565367 h 2794134"/>
                                          <a:gd name="connsiteX40" fmla="*/ 2429260 w 2731203"/>
                                          <a:gd name="connsiteY40" fmla="*/ 494882 h 2794134"/>
                                          <a:gd name="connsiteX41" fmla="*/ 2434975 w 2731203"/>
                                          <a:gd name="connsiteY41" fmla="*/ 497739 h 2794134"/>
                                          <a:gd name="connsiteX42" fmla="*/ 2441642 w 2731203"/>
                                          <a:gd name="connsiteY42" fmla="*/ 501549 h 2794134"/>
                                          <a:gd name="connsiteX43" fmla="*/ 2468312 w 2731203"/>
                                          <a:gd name="connsiteY43" fmla="*/ 534887 h 2794134"/>
                                          <a:gd name="connsiteX44" fmla="*/ 2494030 w 2731203"/>
                                          <a:gd name="connsiteY44" fmla="*/ 569177 h 2794134"/>
                                          <a:gd name="connsiteX45" fmla="*/ 2526415 w 2731203"/>
                                          <a:gd name="connsiteY45" fmla="*/ 616802 h 2794134"/>
                                          <a:gd name="connsiteX46" fmla="*/ 2564515 w 2731203"/>
                                          <a:gd name="connsiteY46" fmla="*/ 678714 h 2794134"/>
                                          <a:gd name="connsiteX47" fmla="*/ 2582612 w 2731203"/>
                                          <a:gd name="connsiteY47" fmla="*/ 711099 h 2794134"/>
                                          <a:gd name="connsiteX48" fmla="*/ 2591185 w 2731203"/>
                                          <a:gd name="connsiteY48" fmla="*/ 727292 h 2794134"/>
                                          <a:gd name="connsiteX49" fmla="*/ 2598805 w 2731203"/>
                                          <a:gd name="connsiteY49" fmla="*/ 743484 h 2794134"/>
                                          <a:gd name="connsiteX50" fmla="*/ 2596900 w 2731203"/>
                                          <a:gd name="connsiteY50" fmla="*/ 742532 h 2794134"/>
                                          <a:gd name="connsiteX51" fmla="*/ 2578802 w 2731203"/>
                                          <a:gd name="connsiteY51" fmla="*/ 709194 h 2794134"/>
                                          <a:gd name="connsiteX52" fmla="*/ 2559752 w 2731203"/>
                                          <a:gd name="connsiteY52" fmla="*/ 675857 h 2794134"/>
                                          <a:gd name="connsiteX53" fmla="*/ 2518795 w 2731203"/>
                                          <a:gd name="connsiteY53" fmla="*/ 611087 h 2794134"/>
                                          <a:gd name="connsiteX54" fmla="*/ 2486410 w 2731203"/>
                                          <a:gd name="connsiteY54" fmla="*/ 566319 h 2794134"/>
                                          <a:gd name="connsiteX55" fmla="*/ 2458787 w 2731203"/>
                                          <a:gd name="connsiteY55" fmla="*/ 530124 h 2794134"/>
                                          <a:gd name="connsiteX56" fmla="*/ 2444500 w 2731203"/>
                                          <a:gd name="connsiteY56" fmla="*/ 512027 h 2794134"/>
                                          <a:gd name="connsiteX57" fmla="*/ 2280670 w 2731203"/>
                                          <a:gd name="connsiteY57" fmla="*/ 458687 h 2794134"/>
                                          <a:gd name="connsiteX58" fmla="*/ 2296862 w 2731203"/>
                                          <a:gd name="connsiteY58" fmla="*/ 465354 h 2794134"/>
                                          <a:gd name="connsiteX59" fmla="*/ 2400566 w 2731203"/>
                                          <a:gd name="connsiteY59" fmla="*/ 585131 h 2794134"/>
                                          <a:gd name="connsiteX60" fmla="*/ 2444909 w 2731203"/>
                                          <a:gd name="connsiteY60" fmla="*/ 651438 h 2794134"/>
                                          <a:gd name="connsiteX61" fmla="*/ 2442595 w 2731203"/>
                                          <a:gd name="connsiteY61" fmla="*/ 648234 h 2794134"/>
                                          <a:gd name="connsiteX62" fmla="*/ 2418782 w 2731203"/>
                                          <a:gd name="connsiteY62" fmla="*/ 613944 h 2794134"/>
                                          <a:gd name="connsiteX63" fmla="*/ 2393065 w 2731203"/>
                                          <a:gd name="connsiteY63" fmla="*/ 581559 h 2794134"/>
                                          <a:gd name="connsiteX64" fmla="*/ 2379730 w 2731203"/>
                                          <a:gd name="connsiteY64" fmla="*/ 565367 h 2794134"/>
                                          <a:gd name="connsiteX65" fmla="*/ 2366395 w 2731203"/>
                                          <a:gd name="connsiteY65" fmla="*/ 549174 h 2794134"/>
                                          <a:gd name="connsiteX66" fmla="*/ 2338772 w 2731203"/>
                                          <a:gd name="connsiteY66" fmla="*/ 517742 h 2794134"/>
                                          <a:gd name="connsiteX67" fmla="*/ 2280670 w 2731203"/>
                                          <a:gd name="connsiteY67" fmla="*/ 458687 h 2794134"/>
                                          <a:gd name="connsiteX68" fmla="*/ 1399608 w 2731203"/>
                                          <a:gd name="connsiteY68" fmla="*/ 153887 h 2794134"/>
                                          <a:gd name="connsiteX69" fmla="*/ 2618808 w 2731203"/>
                                          <a:gd name="connsiteY69" fmla="*/ 1373087 h 2794134"/>
                                          <a:gd name="connsiteX70" fmla="*/ 2612513 w 2731203"/>
                                          <a:gd name="connsiteY70" fmla="*/ 1497743 h 2794134"/>
                                          <a:gd name="connsiteX71" fmla="*/ 2595954 w 2731203"/>
                                          <a:gd name="connsiteY71" fmla="*/ 1606243 h 2794134"/>
                                          <a:gd name="connsiteX72" fmla="*/ 2598805 w 2731203"/>
                                          <a:gd name="connsiteY72" fmla="*/ 1612164 h 2794134"/>
                                          <a:gd name="connsiteX73" fmla="*/ 2620713 w 2731203"/>
                                          <a:gd name="connsiteY73" fmla="*/ 1667409 h 2794134"/>
                                          <a:gd name="connsiteX74" fmla="*/ 2408305 w 2731203"/>
                                          <a:gd name="connsiteY74" fmla="*/ 2112227 h 2794134"/>
                                          <a:gd name="connsiteX75" fmla="*/ 2041592 w 2731203"/>
                                          <a:gd name="connsiteY75" fmla="*/ 2439887 h 2794134"/>
                                          <a:gd name="connsiteX76" fmla="*/ 1578677 w 2731203"/>
                                          <a:gd name="connsiteY76" fmla="*/ 2599907 h 2794134"/>
                                          <a:gd name="connsiteX77" fmla="*/ 1091950 w 2731203"/>
                                          <a:gd name="connsiteY77" fmla="*/ 2569427 h 2794134"/>
                                          <a:gd name="connsiteX78" fmla="*/ 656657 w 2731203"/>
                                          <a:gd name="connsiteY78" fmla="*/ 2353209 h 2794134"/>
                                          <a:gd name="connsiteX79" fmla="*/ 339475 w 2731203"/>
                                          <a:gd name="connsiteY79" fmla="*/ 1987449 h 2794134"/>
                                          <a:gd name="connsiteX80" fmla="*/ 188980 w 2731203"/>
                                          <a:gd name="connsiteY80" fmla="*/ 1529297 h 2794134"/>
                                          <a:gd name="connsiteX81" fmla="*/ 186849 w 2731203"/>
                                          <a:gd name="connsiteY81" fmla="*/ 1498705 h 2794134"/>
                                          <a:gd name="connsiteX82" fmla="*/ 186703 w 2731203"/>
                                          <a:gd name="connsiteY82" fmla="*/ 1497743 h 2794134"/>
                                          <a:gd name="connsiteX83" fmla="*/ 186492 w 2731203"/>
                                          <a:gd name="connsiteY83" fmla="*/ 1493576 h 2794134"/>
                                          <a:gd name="connsiteX84" fmla="*/ 180586 w 2731203"/>
                                          <a:gd name="connsiteY84" fmla="*/ 1408776 h 2794134"/>
                                          <a:gd name="connsiteX85" fmla="*/ 181167 w 2731203"/>
                                          <a:gd name="connsiteY85" fmla="*/ 1388115 h 2794134"/>
                                          <a:gd name="connsiteX86" fmla="*/ 180408 w 2731203"/>
                                          <a:gd name="connsiteY86" fmla="*/ 1373087 h 2794134"/>
                                          <a:gd name="connsiteX87" fmla="*/ 183073 w 2731203"/>
                                          <a:gd name="connsiteY87" fmla="*/ 1320311 h 2794134"/>
                                          <a:gd name="connsiteX88" fmla="*/ 183979 w 2731203"/>
                                          <a:gd name="connsiteY88" fmla="*/ 1288077 h 2794134"/>
                                          <a:gd name="connsiteX89" fmla="*/ 185178 w 2731203"/>
                                          <a:gd name="connsiteY89" fmla="*/ 1278633 h 2794134"/>
                                          <a:gd name="connsiteX90" fmla="*/ 186703 w 2731203"/>
                                          <a:gd name="connsiteY90" fmla="*/ 1248431 h 2794134"/>
                                          <a:gd name="connsiteX91" fmla="*/ 1399608 w 2731203"/>
                                          <a:gd name="connsiteY91" fmla="*/ 153887 h 2794134"/>
                                          <a:gd name="connsiteX92" fmla="*/ 823345 w 2731203"/>
                                          <a:gd name="connsiteY92" fmla="*/ 112930 h 2794134"/>
                                          <a:gd name="connsiteX93" fmla="*/ 690948 w 2731203"/>
                                          <a:gd name="connsiteY93" fmla="*/ 207227 h 2794134"/>
                                          <a:gd name="connsiteX94" fmla="*/ 431868 w 2731203"/>
                                          <a:gd name="connsiteY94" fmla="*/ 411062 h 2794134"/>
                                          <a:gd name="connsiteX95" fmla="*/ 228985 w 2731203"/>
                                          <a:gd name="connsiteY95" fmla="*/ 670142 h 2794134"/>
                                          <a:gd name="connsiteX96" fmla="*/ 93730 w 2731203"/>
                                          <a:gd name="connsiteY96" fmla="*/ 971132 h 2794134"/>
                                          <a:gd name="connsiteX97" fmla="*/ 35628 w 2731203"/>
                                          <a:gd name="connsiteY97" fmla="*/ 1294982 h 2794134"/>
                                          <a:gd name="connsiteX98" fmla="*/ 55630 w 2731203"/>
                                          <a:gd name="connsiteY98" fmla="*/ 1623595 h 2794134"/>
                                          <a:gd name="connsiteX99" fmla="*/ 72775 w 2731203"/>
                                          <a:gd name="connsiteY99" fmla="*/ 1704557 h 2794134"/>
                                          <a:gd name="connsiteX100" fmla="*/ 83253 w 2731203"/>
                                          <a:gd name="connsiteY100" fmla="*/ 1744562 h 2794134"/>
                                          <a:gd name="connsiteX101" fmla="*/ 94683 w 2731203"/>
                                          <a:gd name="connsiteY101" fmla="*/ 1784567 h 2794134"/>
                                          <a:gd name="connsiteX102" fmla="*/ 153738 w 2731203"/>
                                          <a:gd name="connsiteY102" fmla="*/ 1938872 h 2794134"/>
                                          <a:gd name="connsiteX103" fmla="*/ 230890 w 2731203"/>
                                          <a:gd name="connsiteY103" fmla="*/ 2084605 h 2794134"/>
                                          <a:gd name="connsiteX104" fmla="*/ 325188 w 2731203"/>
                                          <a:gd name="connsiteY104" fmla="*/ 2219860 h 2794134"/>
                                          <a:gd name="connsiteX105" fmla="*/ 434725 w 2731203"/>
                                          <a:gd name="connsiteY105" fmla="*/ 2343685 h 2794134"/>
                                          <a:gd name="connsiteX106" fmla="*/ 558550 w 2731203"/>
                                          <a:gd name="connsiteY106" fmla="*/ 2452270 h 2794134"/>
                                          <a:gd name="connsiteX107" fmla="*/ 693805 w 2731203"/>
                                          <a:gd name="connsiteY107" fmla="*/ 2546567 h 2794134"/>
                                          <a:gd name="connsiteX108" fmla="*/ 730000 w 2731203"/>
                                          <a:gd name="connsiteY108" fmla="*/ 2567522 h 2794134"/>
                                          <a:gd name="connsiteX109" fmla="*/ 748098 w 2731203"/>
                                          <a:gd name="connsiteY109" fmla="*/ 2578000 h 2794134"/>
                                          <a:gd name="connsiteX110" fmla="*/ 766195 w 2731203"/>
                                          <a:gd name="connsiteY110" fmla="*/ 2587525 h 2794134"/>
                                          <a:gd name="connsiteX111" fmla="*/ 803343 w 2731203"/>
                                          <a:gd name="connsiteY111" fmla="*/ 2606575 h 2794134"/>
                                          <a:gd name="connsiteX112" fmla="*/ 840490 w 2731203"/>
                                          <a:gd name="connsiteY112" fmla="*/ 2623720 h 2794134"/>
                                          <a:gd name="connsiteX113" fmla="*/ 994795 w 2731203"/>
                                          <a:gd name="connsiteY113" fmla="*/ 2682775 h 2794134"/>
                                          <a:gd name="connsiteX114" fmla="*/ 1155768 w 2731203"/>
                                          <a:gd name="connsiteY114" fmla="*/ 2721827 h 2794134"/>
                                          <a:gd name="connsiteX115" fmla="*/ 1808230 w 2731203"/>
                                          <a:gd name="connsiteY115" fmla="*/ 2681822 h 2794134"/>
                                          <a:gd name="connsiteX116" fmla="*/ 2108268 w 2731203"/>
                                          <a:gd name="connsiteY116" fmla="*/ 2545615 h 2794134"/>
                                          <a:gd name="connsiteX117" fmla="*/ 2367348 w 2731203"/>
                                          <a:gd name="connsiteY117" fmla="*/ 2341780 h 2794134"/>
                                          <a:gd name="connsiteX118" fmla="*/ 2570230 w 2731203"/>
                                          <a:gd name="connsiteY118" fmla="*/ 2082700 h 2794134"/>
                                          <a:gd name="connsiteX119" fmla="*/ 2705485 w 2731203"/>
                                          <a:gd name="connsiteY119" fmla="*/ 1781710 h 2794134"/>
                                          <a:gd name="connsiteX120" fmla="*/ 2731203 w 2731203"/>
                                          <a:gd name="connsiteY120" fmla="*/ 1908392 h 2794134"/>
                                          <a:gd name="connsiteX121" fmla="*/ 2695960 w 2731203"/>
                                          <a:gd name="connsiteY121" fmla="*/ 1988402 h 2794134"/>
                                          <a:gd name="connsiteX122" fmla="*/ 2675958 w 2731203"/>
                                          <a:gd name="connsiteY122" fmla="*/ 2027455 h 2794134"/>
                                          <a:gd name="connsiteX123" fmla="*/ 2655003 w 2731203"/>
                                          <a:gd name="connsiteY123" fmla="*/ 2065555 h 2794134"/>
                                          <a:gd name="connsiteX124" fmla="*/ 2610235 w 2731203"/>
                                          <a:gd name="connsiteY124" fmla="*/ 2139850 h 2794134"/>
                                          <a:gd name="connsiteX125" fmla="*/ 2586423 w 2731203"/>
                                          <a:gd name="connsiteY125" fmla="*/ 2176045 h 2794134"/>
                                          <a:gd name="connsiteX126" fmla="*/ 2560705 w 2731203"/>
                                          <a:gd name="connsiteY126" fmla="*/ 2211287 h 2794134"/>
                                          <a:gd name="connsiteX127" fmla="*/ 2322580 w 2731203"/>
                                          <a:gd name="connsiteY127" fmla="*/ 2464652 h 2794134"/>
                                          <a:gd name="connsiteX128" fmla="*/ 1702503 w 2731203"/>
                                          <a:gd name="connsiteY128" fmla="*/ 2764690 h 2794134"/>
                                          <a:gd name="connsiteX129" fmla="*/ 1358650 w 2731203"/>
                                          <a:gd name="connsiteY129" fmla="*/ 2793265 h 2794134"/>
                                          <a:gd name="connsiteX130" fmla="*/ 1186248 w 2731203"/>
                                          <a:gd name="connsiteY130" fmla="*/ 2777072 h 2794134"/>
                                          <a:gd name="connsiteX131" fmla="*/ 1143385 w 2731203"/>
                                          <a:gd name="connsiteY131" fmla="*/ 2769452 h 2794134"/>
                                          <a:gd name="connsiteX132" fmla="*/ 1101475 w 2731203"/>
                                          <a:gd name="connsiteY132" fmla="*/ 2760880 h 2794134"/>
                                          <a:gd name="connsiteX133" fmla="*/ 1017655 w 2731203"/>
                                          <a:gd name="connsiteY133" fmla="*/ 2738972 h 2794134"/>
                                          <a:gd name="connsiteX134" fmla="*/ 976698 w 2731203"/>
                                          <a:gd name="connsiteY134" fmla="*/ 2726590 h 2794134"/>
                                          <a:gd name="connsiteX135" fmla="*/ 935740 w 2731203"/>
                                          <a:gd name="connsiteY135" fmla="*/ 2712302 h 2794134"/>
                                          <a:gd name="connsiteX136" fmla="*/ 854778 w 2731203"/>
                                          <a:gd name="connsiteY136" fmla="*/ 2680870 h 2794134"/>
                                          <a:gd name="connsiteX137" fmla="*/ 815725 w 2731203"/>
                                          <a:gd name="connsiteY137" fmla="*/ 2662772 h 2794134"/>
                                          <a:gd name="connsiteX138" fmla="*/ 776673 w 2731203"/>
                                          <a:gd name="connsiteY138" fmla="*/ 2643722 h 2794134"/>
                                          <a:gd name="connsiteX139" fmla="*/ 700473 w 2731203"/>
                                          <a:gd name="connsiteY139" fmla="*/ 2602765 h 2794134"/>
                                          <a:gd name="connsiteX140" fmla="*/ 663325 w 2731203"/>
                                          <a:gd name="connsiteY140" fmla="*/ 2580857 h 2794134"/>
                                          <a:gd name="connsiteX141" fmla="*/ 627130 w 2731203"/>
                                          <a:gd name="connsiteY141" fmla="*/ 2557045 h 2794134"/>
                                          <a:gd name="connsiteX142" fmla="*/ 609033 w 2731203"/>
                                          <a:gd name="connsiteY142" fmla="*/ 2545615 h 2794134"/>
                                          <a:gd name="connsiteX143" fmla="*/ 591888 w 2731203"/>
                                          <a:gd name="connsiteY143" fmla="*/ 2533232 h 2794134"/>
                                          <a:gd name="connsiteX144" fmla="*/ 556645 w 2731203"/>
                                          <a:gd name="connsiteY144" fmla="*/ 2507515 h 2794134"/>
                                          <a:gd name="connsiteX145" fmla="*/ 426153 w 2731203"/>
                                          <a:gd name="connsiteY145" fmla="*/ 2395120 h 2794134"/>
                                          <a:gd name="connsiteX146" fmla="*/ 309948 w 2731203"/>
                                          <a:gd name="connsiteY146" fmla="*/ 2268437 h 2794134"/>
                                          <a:gd name="connsiteX147" fmla="*/ 210888 w 2731203"/>
                                          <a:gd name="connsiteY147" fmla="*/ 2128420 h 2794134"/>
                                          <a:gd name="connsiteX148" fmla="*/ 168025 w 2731203"/>
                                          <a:gd name="connsiteY148" fmla="*/ 2054125 h 2794134"/>
                                          <a:gd name="connsiteX149" fmla="*/ 148023 w 2731203"/>
                                          <a:gd name="connsiteY149" fmla="*/ 2016025 h 2794134"/>
                                          <a:gd name="connsiteX150" fmla="*/ 128973 w 2731203"/>
                                          <a:gd name="connsiteY150" fmla="*/ 1977925 h 2794134"/>
                                          <a:gd name="connsiteX151" fmla="*/ 111828 w 2731203"/>
                                          <a:gd name="connsiteY151" fmla="*/ 1938872 h 2794134"/>
                                          <a:gd name="connsiteX152" fmla="*/ 103255 w 2731203"/>
                                          <a:gd name="connsiteY152" fmla="*/ 1918870 h 2794134"/>
                                          <a:gd name="connsiteX153" fmla="*/ 95635 w 2731203"/>
                                          <a:gd name="connsiteY153" fmla="*/ 1898867 h 2794134"/>
                                          <a:gd name="connsiteX154" fmla="*/ 80395 w 2731203"/>
                                          <a:gd name="connsiteY154" fmla="*/ 1858862 h 2794134"/>
                                          <a:gd name="connsiteX155" fmla="*/ 67060 w 2731203"/>
                                          <a:gd name="connsiteY155" fmla="*/ 1817905 h 2794134"/>
                                          <a:gd name="connsiteX156" fmla="*/ 43248 w 2731203"/>
                                          <a:gd name="connsiteY156" fmla="*/ 1735990 h 2794134"/>
                                          <a:gd name="connsiteX157" fmla="*/ 33723 w 2731203"/>
                                          <a:gd name="connsiteY157" fmla="*/ 1694080 h 2794134"/>
                                          <a:gd name="connsiteX158" fmla="*/ 25150 w 2731203"/>
                                          <a:gd name="connsiteY158" fmla="*/ 1652170 h 2794134"/>
                                          <a:gd name="connsiteX159" fmla="*/ 3243 w 2731203"/>
                                          <a:gd name="connsiteY159" fmla="*/ 1482625 h 2794134"/>
                                          <a:gd name="connsiteX160" fmla="*/ 21340 w 2731203"/>
                                          <a:gd name="connsiteY160" fmla="*/ 1142582 h 2794134"/>
                                          <a:gd name="connsiteX161" fmla="*/ 28960 w 2731203"/>
                                          <a:gd name="connsiteY161" fmla="*/ 1100672 h 2794134"/>
                                          <a:gd name="connsiteX162" fmla="*/ 38485 w 2731203"/>
                                          <a:gd name="connsiteY162" fmla="*/ 1058762 h 2794134"/>
                                          <a:gd name="connsiteX163" fmla="*/ 48963 w 2731203"/>
                                          <a:gd name="connsiteY163" fmla="*/ 1017805 h 2794134"/>
                                          <a:gd name="connsiteX164" fmla="*/ 61345 w 2731203"/>
                                          <a:gd name="connsiteY164" fmla="*/ 976847 h 2794134"/>
                                          <a:gd name="connsiteX165" fmla="*/ 67060 w 2731203"/>
                                          <a:gd name="connsiteY165" fmla="*/ 956845 h 2794134"/>
                                          <a:gd name="connsiteX166" fmla="*/ 73728 w 2731203"/>
                                          <a:gd name="connsiteY166" fmla="*/ 935890 h 2794134"/>
                                          <a:gd name="connsiteX167" fmla="*/ 88015 w 2731203"/>
                                          <a:gd name="connsiteY167" fmla="*/ 895885 h 2794134"/>
                                          <a:gd name="connsiteX168" fmla="*/ 104208 w 2731203"/>
                                          <a:gd name="connsiteY168" fmla="*/ 855880 h 2794134"/>
                                          <a:gd name="connsiteX169" fmla="*/ 120400 w 2731203"/>
                                          <a:gd name="connsiteY169" fmla="*/ 816827 h 2794134"/>
                                          <a:gd name="connsiteX170" fmla="*/ 157548 w 2731203"/>
                                          <a:gd name="connsiteY170" fmla="*/ 740627 h 2794134"/>
                                          <a:gd name="connsiteX171" fmla="*/ 177550 w 2731203"/>
                                          <a:gd name="connsiteY171" fmla="*/ 703480 h 2794134"/>
                                          <a:gd name="connsiteX172" fmla="*/ 199458 w 2731203"/>
                                          <a:gd name="connsiteY172" fmla="*/ 666332 h 2794134"/>
                                          <a:gd name="connsiteX173" fmla="*/ 222318 w 2731203"/>
                                          <a:gd name="connsiteY173" fmla="*/ 630137 h 2794134"/>
                                          <a:gd name="connsiteX174" fmla="*/ 245178 w 2731203"/>
                                          <a:gd name="connsiteY174" fmla="*/ 594895 h 2794134"/>
                                          <a:gd name="connsiteX175" fmla="*/ 269943 w 2731203"/>
                                          <a:gd name="connsiteY175" fmla="*/ 560605 h 2794134"/>
                                          <a:gd name="connsiteX176" fmla="*/ 295660 w 2731203"/>
                                          <a:gd name="connsiteY176" fmla="*/ 526315 h 2794134"/>
                                          <a:gd name="connsiteX177" fmla="*/ 533785 w 2731203"/>
                                          <a:gd name="connsiteY177" fmla="*/ 287237 h 2794134"/>
                                          <a:gd name="connsiteX178" fmla="*/ 823345 w 2731203"/>
                                          <a:gd name="connsiteY178" fmla="*/ 112930 h 2794134"/>
                                          <a:gd name="connsiteX179" fmla="*/ 1879668 w 2731203"/>
                                          <a:gd name="connsiteY179" fmla="*/ 109120 h 2794134"/>
                                          <a:gd name="connsiteX180" fmla="*/ 1932055 w 2731203"/>
                                          <a:gd name="connsiteY180" fmla="*/ 124360 h 2794134"/>
                                          <a:gd name="connsiteX181" fmla="*/ 1984443 w 2731203"/>
                                          <a:gd name="connsiteY181" fmla="*/ 142457 h 2794134"/>
                                          <a:gd name="connsiteX182" fmla="*/ 2406400 w 2731203"/>
                                          <a:gd name="connsiteY182" fmla="*/ 459640 h 2794134"/>
                                          <a:gd name="connsiteX183" fmla="*/ 2376873 w 2731203"/>
                                          <a:gd name="connsiteY183" fmla="*/ 432970 h 2794134"/>
                                          <a:gd name="connsiteX184" fmla="*/ 2346393 w 2731203"/>
                                          <a:gd name="connsiteY184" fmla="*/ 407252 h 2794134"/>
                                          <a:gd name="connsiteX185" fmla="*/ 1879668 w 2731203"/>
                                          <a:gd name="connsiteY185" fmla="*/ 109120 h 2794134"/>
                                          <a:gd name="connsiteX186" fmla="*/ 1596775 w 2731203"/>
                                          <a:gd name="connsiteY186" fmla="*/ 107215 h 2794134"/>
                                          <a:gd name="connsiteX187" fmla="*/ 1618682 w 2731203"/>
                                          <a:gd name="connsiteY187" fmla="*/ 107215 h 2794134"/>
                                          <a:gd name="connsiteX188" fmla="*/ 1658687 w 2731203"/>
                                          <a:gd name="connsiteY188" fmla="*/ 114835 h 2794134"/>
                                          <a:gd name="connsiteX189" fmla="*/ 1698692 w 2731203"/>
                                          <a:gd name="connsiteY189" fmla="*/ 124360 h 2794134"/>
                                          <a:gd name="connsiteX190" fmla="*/ 1718695 w 2731203"/>
                                          <a:gd name="connsiteY190" fmla="*/ 129122 h 2794134"/>
                                          <a:gd name="connsiteX191" fmla="*/ 1738697 w 2731203"/>
                                          <a:gd name="connsiteY191" fmla="*/ 134837 h 2794134"/>
                                          <a:gd name="connsiteX192" fmla="*/ 1777750 w 2731203"/>
                                          <a:gd name="connsiteY192" fmla="*/ 146267 h 2794134"/>
                                          <a:gd name="connsiteX193" fmla="*/ 1930150 w 2731203"/>
                                          <a:gd name="connsiteY193" fmla="*/ 206275 h 2794134"/>
                                          <a:gd name="connsiteX194" fmla="*/ 2206375 w 2731203"/>
                                          <a:gd name="connsiteY194" fmla="*/ 381535 h 2794134"/>
                                          <a:gd name="connsiteX195" fmla="*/ 2185420 w 2731203"/>
                                          <a:gd name="connsiteY195" fmla="*/ 371057 h 2794134"/>
                                          <a:gd name="connsiteX196" fmla="*/ 2175895 w 2731203"/>
                                          <a:gd name="connsiteY196" fmla="*/ 365342 h 2794134"/>
                                          <a:gd name="connsiteX197" fmla="*/ 1532005 w 2731203"/>
                                          <a:gd name="connsiteY197" fmla="*/ 108167 h 2794134"/>
                                          <a:gd name="connsiteX198" fmla="*/ 1574867 w 2731203"/>
                                          <a:gd name="connsiteY198" fmla="*/ 108167 h 2794134"/>
                                          <a:gd name="connsiteX199" fmla="*/ 1399607 w 2731203"/>
                                          <a:gd name="connsiteY199" fmla="*/ 81497 h 2794134"/>
                                          <a:gd name="connsiteX200" fmla="*/ 1348172 w 2731203"/>
                                          <a:gd name="connsiteY200" fmla="*/ 89117 h 2794134"/>
                                          <a:gd name="connsiteX201" fmla="*/ 1334837 w 2731203"/>
                                          <a:gd name="connsiteY201" fmla="*/ 91022 h 2794134"/>
                                          <a:gd name="connsiteX202" fmla="*/ 1321502 w 2731203"/>
                                          <a:gd name="connsiteY202" fmla="*/ 93879 h 2794134"/>
                                          <a:gd name="connsiteX203" fmla="*/ 1295785 w 2731203"/>
                                          <a:gd name="connsiteY203" fmla="*/ 99594 h 2794134"/>
                                          <a:gd name="connsiteX204" fmla="*/ 853825 w 2731203"/>
                                          <a:gd name="connsiteY204" fmla="*/ 217704 h 2794134"/>
                                          <a:gd name="connsiteX205" fmla="*/ 482350 w 2731203"/>
                                          <a:gd name="connsiteY205" fmla="*/ 483452 h 2794134"/>
                                          <a:gd name="connsiteX206" fmla="*/ 626177 w 2731203"/>
                                          <a:gd name="connsiteY206" fmla="*/ 327242 h 2794134"/>
                                          <a:gd name="connsiteX207" fmla="*/ 802390 w 2731203"/>
                                          <a:gd name="connsiteY207" fmla="*/ 219609 h 2794134"/>
                                          <a:gd name="connsiteX208" fmla="*/ 896687 w 2731203"/>
                                          <a:gd name="connsiteY208" fmla="*/ 176747 h 2794134"/>
                                          <a:gd name="connsiteX209" fmla="*/ 945265 w 2731203"/>
                                          <a:gd name="connsiteY209" fmla="*/ 158649 h 2794134"/>
                                          <a:gd name="connsiteX210" fmla="*/ 993842 w 2731203"/>
                                          <a:gd name="connsiteY210" fmla="*/ 142457 h 2794134"/>
                                          <a:gd name="connsiteX211" fmla="*/ 1194820 w 2731203"/>
                                          <a:gd name="connsiteY211" fmla="*/ 95784 h 2794134"/>
                                          <a:gd name="connsiteX212" fmla="*/ 1399607 w 2731203"/>
                                          <a:gd name="connsiteY212" fmla="*/ 81497 h 2794134"/>
                                          <a:gd name="connsiteX213" fmla="*/ 1362475 w 2731203"/>
                                          <a:gd name="connsiteY213" fmla="*/ 222 h 2794134"/>
                                          <a:gd name="connsiteX214" fmla="*/ 1783465 w 2731203"/>
                                          <a:gd name="connsiteY214" fmla="*/ 57685 h 2794134"/>
                                          <a:gd name="connsiteX215" fmla="*/ 1748223 w 2731203"/>
                                          <a:gd name="connsiteY215" fmla="*/ 51970 h 2794134"/>
                                          <a:gd name="connsiteX216" fmla="*/ 1711075 w 2731203"/>
                                          <a:gd name="connsiteY216" fmla="*/ 48160 h 2794134"/>
                                          <a:gd name="connsiteX217" fmla="*/ 1612015 w 2731203"/>
                                          <a:gd name="connsiteY217" fmla="*/ 28157 h 2794134"/>
                                          <a:gd name="connsiteX218" fmla="*/ 1561533 w 2731203"/>
                                          <a:gd name="connsiteY218" fmla="*/ 21490 h 2794134"/>
                                          <a:gd name="connsiteX219" fmla="*/ 1511050 w 2731203"/>
                                          <a:gd name="connsiteY219" fmla="*/ 16727 h 2794134"/>
                                          <a:gd name="connsiteX220" fmla="*/ 1460568 w 2731203"/>
                                          <a:gd name="connsiteY220" fmla="*/ 12917 h 2794134"/>
                                          <a:gd name="connsiteX221" fmla="*/ 1410085 w 2731203"/>
                                          <a:gd name="connsiteY221" fmla="*/ 11012 h 2794134"/>
                                          <a:gd name="connsiteX222" fmla="*/ 1359603 w 2731203"/>
                                          <a:gd name="connsiteY222" fmla="*/ 11965 h 2794134"/>
                                          <a:gd name="connsiteX223" fmla="*/ 1333885 w 2731203"/>
                                          <a:gd name="connsiteY223" fmla="*/ 12917 h 2794134"/>
                                          <a:gd name="connsiteX224" fmla="*/ 1309120 w 2731203"/>
                                          <a:gd name="connsiteY224" fmla="*/ 14822 h 2794134"/>
                                          <a:gd name="connsiteX225" fmla="*/ 913833 w 2731203"/>
                                          <a:gd name="connsiteY225" fmla="*/ 98642 h 2794134"/>
                                          <a:gd name="connsiteX226" fmla="*/ 931930 w 2731203"/>
                                          <a:gd name="connsiteY226" fmla="*/ 89117 h 2794134"/>
                                          <a:gd name="connsiteX227" fmla="*/ 946218 w 2731203"/>
                                          <a:gd name="connsiteY227" fmla="*/ 82450 h 2794134"/>
                                          <a:gd name="connsiteX228" fmla="*/ 982413 w 2731203"/>
                                          <a:gd name="connsiteY228" fmla="*/ 66257 h 2794134"/>
                                          <a:gd name="connsiteX229" fmla="*/ 1013845 w 2731203"/>
                                          <a:gd name="connsiteY229" fmla="*/ 54827 h 2794134"/>
                                          <a:gd name="connsiteX230" fmla="*/ 1060518 w 2731203"/>
                                          <a:gd name="connsiteY230" fmla="*/ 40540 h 2794134"/>
                                          <a:gd name="connsiteX231" fmla="*/ 1128145 w 2731203"/>
                                          <a:gd name="connsiteY231" fmla="*/ 24347 h 2794134"/>
                                          <a:gd name="connsiteX232" fmla="*/ 1171008 w 2731203"/>
                                          <a:gd name="connsiteY232" fmla="*/ 16727 h 2794134"/>
                                          <a:gd name="connsiteX233" fmla="*/ 1194820 w 2731203"/>
                                          <a:gd name="connsiteY233" fmla="*/ 12917 h 2794134"/>
                                          <a:gd name="connsiteX234" fmla="*/ 1220538 w 2731203"/>
                                          <a:gd name="connsiteY234" fmla="*/ 10060 h 2794134"/>
                                          <a:gd name="connsiteX235" fmla="*/ 1362475 w 2731203"/>
                                          <a:gd name="connsiteY235" fmla="*/ 222 h 2794134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731203" h="2794134">
                                            <a:moveTo>
                                              <a:pt x="2554038" y="843497"/>
                                            </a:moveTo>
                                            <a:cubicBezTo>
                                              <a:pt x="2554038" y="843497"/>
                                              <a:pt x="2554990" y="843497"/>
                                              <a:pt x="2554990" y="843497"/>
                                            </a:cubicBezTo>
                                            <a:cubicBezTo>
                                              <a:pt x="2561658" y="858737"/>
                                              <a:pt x="2568325" y="873024"/>
                                              <a:pt x="2574040" y="889217"/>
                                            </a:cubicBezTo>
                                            <a:cubicBezTo>
                                              <a:pt x="2568325" y="873024"/>
                                              <a:pt x="2560705" y="858737"/>
                                              <a:pt x="2554038" y="843497"/>
                                            </a:cubicBezTo>
                                            <a:close/>
                                            <a:moveTo>
                                              <a:pt x="2630238" y="810160"/>
                                            </a:moveTo>
                                            <a:cubicBezTo>
                                              <a:pt x="2630238" y="810160"/>
                                              <a:pt x="2631190" y="810160"/>
                                              <a:pt x="2631190" y="810160"/>
                                            </a:cubicBezTo>
                                            <a:cubicBezTo>
                                              <a:pt x="2637858" y="826352"/>
                                              <a:pt x="2645478" y="841592"/>
                                              <a:pt x="2651193" y="858737"/>
                                            </a:cubicBezTo>
                                            <a:cubicBezTo>
                                              <a:pt x="2645478" y="841592"/>
                                              <a:pt x="2636905" y="826352"/>
                                              <a:pt x="2630238" y="810160"/>
                                            </a:cubicBezTo>
                                            <a:close/>
                                            <a:moveTo>
                                              <a:pt x="2475759" y="697568"/>
                                            </a:moveTo>
                                            <a:lnTo>
                                              <a:pt x="2489267" y="717767"/>
                                            </a:lnTo>
                                            <a:cubicBezTo>
                                              <a:pt x="2489267" y="717767"/>
                                              <a:pt x="2488315" y="717767"/>
                                              <a:pt x="2488315" y="717767"/>
                                            </a:cubicBezTo>
                                            <a:close/>
                                            <a:moveTo>
                                              <a:pt x="2444909" y="651438"/>
                                            </a:moveTo>
                                            <a:lnTo>
                                              <a:pt x="2454977" y="665379"/>
                                            </a:lnTo>
                                            <a:lnTo>
                                              <a:pt x="2466407" y="682524"/>
                                            </a:lnTo>
                                            <a:lnTo>
                                              <a:pt x="2475759" y="697568"/>
                                            </a:lnTo>
                                            <a:close/>
                                            <a:moveTo>
                                              <a:pt x="382337" y="565367"/>
                                            </a:moveTo>
                                            <a:cubicBezTo>
                                              <a:pt x="375670" y="577749"/>
                                              <a:pt x="369002" y="589179"/>
                                              <a:pt x="363287" y="599657"/>
                                            </a:cubicBezTo>
                                            <a:cubicBezTo>
                                              <a:pt x="357572" y="612039"/>
                                              <a:pt x="350905" y="623469"/>
                                              <a:pt x="345190" y="635852"/>
                                            </a:cubicBezTo>
                                            <a:lnTo>
                                              <a:pt x="336617" y="653949"/>
                                            </a:lnTo>
                                            <a:lnTo>
                                              <a:pt x="328045" y="672047"/>
                                            </a:lnTo>
                                            <a:cubicBezTo>
                                              <a:pt x="322330" y="684429"/>
                                              <a:pt x="317567" y="696812"/>
                                              <a:pt x="311852" y="709194"/>
                                            </a:cubicBezTo>
                                            <a:cubicBezTo>
                                              <a:pt x="216602" y="866357"/>
                                              <a:pt x="155642" y="1044474"/>
                                              <a:pt x="134687" y="1227354"/>
                                            </a:cubicBezTo>
                                            <a:cubicBezTo>
                                              <a:pt x="124210" y="1318794"/>
                                              <a:pt x="123257" y="1411187"/>
                                              <a:pt x="132782" y="1502627"/>
                                            </a:cubicBezTo>
                                            <a:cubicBezTo>
                                              <a:pt x="141355" y="1594067"/>
                                              <a:pt x="161357" y="1684554"/>
                                              <a:pt x="189932" y="1772184"/>
                                            </a:cubicBezTo>
                                            <a:cubicBezTo>
                                              <a:pt x="247082" y="1946492"/>
                                              <a:pt x="343285" y="2108417"/>
                                              <a:pt x="469015" y="2242719"/>
                                            </a:cubicBezTo>
                                            <a:cubicBezTo>
                                              <a:pt x="594745" y="2377022"/>
                                              <a:pt x="749050" y="2484654"/>
                                              <a:pt x="919547" y="2553234"/>
                                            </a:cubicBezTo>
                                            <a:cubicBezTo>
                                              <a:pt x="1089092" y="2622767"/>
                                              <a:pt x="1274830" y="2654199"/>
                                              <a:pt x="1458663" y="2645627"/>
                                            </a:cubicBezTo>
                                            <a:cubicBezTo>
                                              <a:pt x="1642495" y="2638007"/>
                                              <a:pt x="1824422" y="2588477"/>
                                              <a:pt x="1987300" y="2503704"/>
                                            </a:cubicBezTo>
                                            <a:cubicBezTo>
                                              <a:pt x="2150177" y="2419884"/>
                                              <a:pt x="2294958" y="2298917"/>
                                              <a:pt x="2407353" y="2153184"/>
                                            </a:cubicBezTo>
                                            <a:cubicBezTo>
                                              <a:pt x="2520700" y="2008404"/>
                                              <a:pt x="2601663" y="1837907"/>
                                              <a:pt x="2642620" y="1658837"/>
                                            </a:cubicBezTo>
                                            <a:cubicBezTo>
                                              <a:pt x="2656908" y="1696937"/>
                                              <a:pt x="2668338" y="1735989"/>
                                              <a:pt x="2679767" y="1776947"/>
                                            </a:cubicBezTo>
                                            <a:cubicBezTo>
                                              <a:pt x="2618808" y="1962684"/>
                                              <a:pt x="2516890" y="2136039"/>
                                              <a:pt x="2382588" y="2277962"/>
                                            </a:cubicBezTo>
                                            <a:cubicBezTo>
                                              <a:pt x="2249238" y="2419884"/>
                                              <a:pt x="2084455" y="2533232"/>
                                              <a:pt x="1903480" y="2604669"/>
                                            </a:cubicBezTo>
                                            <a:cubicBezTo>
                                              <a:pt x="1722505" y="2677059"/>
                                              <a:pt x="1526290" y="2708492"/>
                                              <a:pt x="1332932" y="2697062"/>
                                            </a:cubicBezTo>
                                            <a:cubicBezTo>
                                              <a:pt x="1139575" y="2685632"/>
                                              <a:pt x="949075" y="2631339"/>
                                              <a:pt x="779530" y="2538947"/>
                                            </a:cubicBezTo>
                                            <a:cubicBezTo>
                                              <a:pt x="609032" y="2447507"/>
                                              <a:pt x="461395" y="2317014"/>
                                              <a:pt x="347095" y="2162709"/>
                                            </a:cubicBezTo>
                                            <a:cubicBezTo>
                                              <a:pt x="233747" y="2008404"/>
                                              <a:pt x="153737" y="1828382"/>
                                              <a:pt x="116590" y="1640739"/>
                                            </a:cubicBezTo>
                                            <a:cubicBezTo>
                                              <a:pt x="79442" y="1452144"/>
                                              <a:pt x="84205" y="1257834"/>
                                              <a:pt x="129925" y="1072097"/>
                                            </a:cubicBezTo>
                                            <a:cubicBezTo>
                                              <a:pt x="152785" y="979704"/>
                                              <a:pt x="185170" y="889217"/>
                                              <a:pt x="228032" y="804444"/>
                                            </a:cubicBezTo>
                                            <a:cubicBezTo>
                                              <a:pt x="270895" y="719672"/>
                                              <a:pt x="322330" y="638709"/>
                                              <a:pt x="382337" y="565367"/>
                                            </a:cubicBezTo>
                                            <a:close/>
                                            <a:moveTo>
                                              <a:pt x="2429260" y="494882"/>
                                            </a:moveTo>
                                            <a:cubicBezTo>
                                              <a:pt x="2431165" y="495834"/>
                                              <a:pt x="2433070" y="496787"/>
                                              <a:pt x="2434975" y="497739"/>
                                            </a:cubicBezTo>
                                            <a:cubicBezTo>
                                              <a:pt x="2436880" y="499644"/>
                                              <a:pt x="2439737" y="500597"/>
                                              <a:pt x="2441642" y="501549"/>
                                            </a:cubicBezTo>
                                            <a:cubicBezTo>
                                              <a:pt x="2451167" y="512027"/>
                                              <a:pt x="2459740" y="523457"/>
                                              <a:pt x="2468312" y="534887"/>
                                            </a:cubicBezTo>
                                            <a:cubicBezTo>
                                              <a:pt x="2476885" y="546317"/>
                                              <a:pt x="2486410" y="557747"/>
                                              <a:pt x="2494030" y="569177"/>
                                            </a:cubicBezTo>
                                            <a:cubicBezTo>
                                              <a:pt x="2504507" y="584417"/>
                                              <a:pt x="2515937" y="600609"/>
                                              <a:pt x="2526415" y="616802"/>
                                            </a:cubicBezTo>
                                            <a:cubicBezTo>
                                              <a:pt x="2539750" y="637757"/>
                                              <a:pt x="2553085" y="657759"/>
                                              <a:pt x="2564515" y="678714"/>
                                            </a:cubicBezTo>
                                            <a:lnTo>
                                              <a:pt x="2582612" y="711099"/>
                                            </a:lnTo>
                                            <a:lnTo>
                                              <a:pt x="2591185" y="727292"/>
                                            </a:lnTo>
                                            <a:lnTo>
                                              <a:pt x="2598805" y="743484"/>
                                            </a:lnTo>
                                            <a:cubicBezTo>
                                              <a:pt x="2597852" y="743484"/>
                                              <a:pt x="2597852" y="742532"/>
                                              <a:pt x="2596900" y="742532"/>
                                            </a:cubicBezTo>
                                            <a:cubicBezTo>
                                              <a:pt x="2591185" y="731102"/>
                                              <a:pt x="2585470" y="720624"/>
                                              <a:pt x="2578802" y="709194"/>
                                            </a:cubicBezTo>
                                            <a:lnTo>
                                              <a:pt x="2559752" y="675857"/>
                                            </a:lnTo>
                                            <a:cubicBezTo>
                                              <a:pt x="2546417" y="653949"/>
                                              <a:pt x="2533082" y="632042"/>
                                              <a:pt x="2518795" y="611087"/>
                                            </a:cubicBezTo>
                                            <a:lnTo>
                                              <a:pt x="2486410" y="566319"/>
                                            </a:lnTo>
                                            <a:cubicBezTo>
                                              <a:pt x="2477837" y="553937"/>
                                              <a:pt x="2468312" y="542507"/>
                                              <a:pt x="2458787" y="530124"/>
                                            </a:cubicBezTo>
                                            <a:lnTo>
                                              <a:pt x="2444500" y="512027"/>
                                            </a:lnTo>
                                            <a:close/>
                                            <a:moveTo>
                                              <a:pt x="2280670" y="458687"/>
                                            </a:moveTo>
                                            <a:cubicBezTo>
                                              <a:pt x="2285432" y="460592"/>
                                              <a:pt x="2291147" y="462497"/>
                                              <a:pt x="2296862" y="465354"/>
                                            </a:cubicBezTo>
                                            <a:cubicBezTo>
                                              <a:pt x="2334010" y="502978"/>
                                              <a:pt x="2368538" y="542983"/>
                                              <a:pt x="2400566" y="585131"/>
                                            </a:cubicBezTo>
                                            <a:lnTo>
                                              <a:pt x="2444909" y="651438"/>
                                            </a:lnTo>
                                            <a:lnTo>
                                              <a:pt x="2442595" y="648234"/>
                                            </a:lnTo>
                                            <a:lnTo>
                                              <a:pt x="2418782" y="613944"/>
                                            </a:lnTo>
                                            <a:lnTo>
                                              <a:pt x="2393065" y="581559"/>
                                            </a:lnTo>
                                            <a:lnTo>
                                              <a:pt x="2379730" y="565367"/>
                                            </a:lnTo>
                                            <a:lnTo>
                                              <a:pt x="2366395" y="549174"/>
                                            </a:lnTo>
                                            <a:cubicBezTo>
                                              <a:pt x="2356870" y="538697"/>
                                              <a:pt x="2348297" y="528219"/>
                                              <a:pt x="2338772" y="517742"/>
                                            </a:cubicBezTo>
                                            <a:cubicBezTo>
                                              <a:pt x="2319722" y="497739"/>
                                              <a:pt x="2300672" y="477737"/>
                                              <a:pt x="2280670" y="458687"/>
                                            </a:cubicBezTo>
                                            <a:close/>
                                            <a:moveTo>
                                              <a:pt x="1399608" y="153887"/>
                                            </a:moveTo>
                                            <a:cubicBezTo>
                                              <a:pt x="2072953" y="153887"/>
                                              <a:pt x="2618808" y="699741"/>
                                              <a:pt x="2618808" y="1373087"/>
                                            </a:cubicBezTo>
                                            <a:cubicBezTo>
                                              <a:pt x="2618808" y="1415171"/>
                                              <a:pt x="2616676" y="1456757"/>
                                              <a:pt x="2612513" y="1497743"/>
                                            </a:cubicBezTo>
                                            <a:lnTo>
                                              <a:pt x="2595954" y="1606243"/>
                                            </a:lnTo>
                                            <a:lnTo>
                                              <a:pt x="2598805" y="1612164"/>
                                            </a:lnTo>
                                            <a:cubicBezTo>
                                              <a:pt x="2606425" y="1630262"/>
                                              <a:pt x="2613092" y="1648359"/>
                                              <a:pt x="2620713" y="1667409"/>
                                            </a:cubicBezTo>
                                            <a:cubicBezTo>
                                              <a:pt x="2580707" y="1828382"/>
                                              <a:pt x="2507365" y="1979829"/>
                                              <a:pt x="2408305" y="2112227"/>
                                            </a:cubicBezTo>
                                            <a:cubicBezTo>
                                              <a:pt x="2309245" y="2244624"/>
                                              <a:pt x="2183515" y="2357019"/>
                                              <a:pt x="2041592" y="2439887"/>
                                            </a:cubicBezTo>
                                            <a:cubicBezTo>
                                              <a:pt x="1899670" y="2523707"/>
                                              <a:pt x="1741555" y="2577999"/>
                                              <a:pt x="1578677" y="2599907"/>
                                            </a:cubicBezTo>
                                            <a:cubicBezTo>
                                              <a:pt x="1415800" y="2621814"/>
                                              <a:pt x="1250065" y="2611337"/>
                                              <a:pt x="1091950" y="2569427"/>
                                            </a:cubicBezTo>
                                            <a:cubicBezTo>
                                              <a:pt x="933835" y="2527517"/>
                                              <a:pt x="785245" y="2453222"/>
                                              <a:pt x="656657" y="2353209"/>
                                            </a:cubicBezTo>
                                            <a:cubicBezTo>
                                              <a:pt x="528070" y="2253197"/>
                                              <a:pt x="419485" y="2128419"/>
                                              <a:pt x="339475" y="1987449"/>
                                            </a:cubicBezTo>
                                            <a:cubicBezTo>
                                              <a:pt x="259465" y="1846479"/>
                                              <a:pt x="208030" y="1689317"/>
                                              <a:pt x="188980" y="1529297"/>
                                            </a:cubicBezTo>
                                            <a:lnTo>
                                              <a:pt x="186849" y="1498705"/>
                                            </a:lnTo>
                                            <a:lnTo>
                                              <a:pt x="186703" y="1497743"/>
                                            </a:lnTo>
                                            <a:lnTo>
                                              <a:pt x="186492" y="1493576"/>
                                            </a:lnTo>
                                            <a:lnTo>
                                              <a:pt x="180586" y="1408776"/>
                                            </a:lnTo>
                                            <a:lnTo>
                                              <a:pt x="181167" y="1388115"/>
                                            </a:lnTo>
                                            <a:lnTo>
                                              <a:pt x="180408" y="1373087"/>
                                            </a:lnTo>
                                            <a:lnTo>
                                              <a:pt x="183073" y="1320311"/>
                                            </a:lnTo>
                                            <a:lnTo>
                                              <a:pt x="183979" y="1288077"/>
                                            </a:lnTo>
                                            <a:lnTo>
                                              <a:pt x="185178" y="1278633"/>
                                            </a:lnTo>
                                            <a:lnTo>
                                              <a:pt x="186703" y="1248431"/>
                                            </a:lnTo>
                                            <a:cubicBezTo>
                                              <a:pt x="249138" y="633642"/>
                                              <a:pt x="768346" y="153887"/>
                                              <a:pt x="1399608" y="153887"/>
                                            </a:cubicBezTo>
                                            <a:close/>
                                            <a:moveTo>
                                              <a:pt x="823345" y="112930"/>
                                            </a:moveTo>
                                            <a:cubicBezTo>
                                              <a:pt x="776673" y="141505"/>
                                              <a:pt x="733810" y="172937"/>
                                              <a:pt x="690948" y="207227"/>
                                            </a:cubicBezTo>
                                            <a:cubicBezTo>
                                              <a:pt x="596650" y="265330"/>
                                              <a:pt x="509973" y="333910"/>
                                              <a:pt x="431868" y="411062"/>
                                            </a:cubicBezTo>
                                            <a:cubicBezTo>
                                              <a:pt x="354715" y="489167"/>
                                              <a:pt x="286135" y="575845"/>
                                              <a:pt x="228985" y="670142"/>
                                            </a:cubicBezTo>
                                            <a:cubicBezTo>
                                              <a:pt x="171835" y="765392"/>
                                              <a:pt x="127068" y="866357"/>
                                              <a:pt x="93730" y="971132"/>
                                            </a:cubicBezTo>
                                            <a:cubicBezTo>
                                              <a:pt x="62298" y="1075907"/>
                                              <a:pt x="42295" y="1185445"/>
                                              <a:pt x="35628" y="1294982"/>
                                            </a:cubicBezTo>
                                            <a:cubicBezTo>
                                              <a:pt x="28960" y="1404520"/>
                                              <a:pt x="35628" y="1515010"/>
                                              <a:pt x="55630" y="1623595"/>
                                            </a:cubicBezTo>
                                            <a:cubicBezTo>
                                              <a:pt x="59440" y="1651217"/>
                                              <a:pt x="67060" y="1677887"/>
                                              <a:pt x="72775" y="1704557"/>
                                            </a:cubicBezTo>
                                            <a:cubicBezTo>
                                              <a:pt x="75633" y="1717892"/>
                                              <a:pt x="79443" y="1731227"/>
                                              <a:pt x="83253" y="1744562"/>
                                            </a:cubicBezTo>
                                            <a:cubicBezTo>
                                              <a:pt x="87063" y="1757897"/>
                                              <a:pt x="90873" y="1771232"/>
                                              <a:pt x="94683" y="1784567"/>
                                            </a:cubicBezTo>
                                            <a:cubicBezTo>
                                              <a:pt x="111828" y="1836955"/>
                                              <a:pt x="130878" y="1889342"/>
                                              <a:pt x="153738" y="1938872"/>
                                            </a:cubicBezTo>
                                            <a:cubicBezTo>
                                              <a:pt x="176598" y="1989355"/>
                                              <a:pt x="203268" y="2036980"/>
                                              <a:pt x="230890" y="2084605"/>
                                            </a:cubicBezTo>
                                            <a:cubicBezTo>
                                              <a:pt x="260418" y="2131277"/>
                                              <a:pt x="290898" y="2176997"/>
                                              <a:pt x="325188" y="2219860"/>
                                            </a:cubicBezTo>
                                            <a:cubicBezTo>
                                              <a:pt x="358525" y="2263675"/>
                                              <a:pt x="396625" y="2304632"/>
                                              <a:pt x="434725" y="2343685"/>
                                            </a:cubicBezTo>
                                            <a:cubicBezTo>
                                              <a:pt x="474730" y="2381785"/>
                                              <a:pt x="514735" y="2418932"/>
                                              <a:pt x="558550" y="2452270"/>
                                            </a:cubicBezTo>
                                            <a:cubicBezTo>
                                              <a:pt x="601413" y="2486560"/>
                                              <a:pt x="647133" y="2517992"/>
                                              <a:pt x="693805" y="2546567"/>
                                            </a:cubicBezTo>
                                            <a:lnTo>
                                              <a:pt x="730000" y="2567522"/>
                                            </a:lnTo>
                                            <a:lnTo>
                                              <a:pt x="748098" y="2578000"/>
                                            </a:lnTo>
                                            <a:lnTo>
                                              <a:pt x="766195" y="2587525"/>
                                            </a:lnTo>
                                            <a:lnTo>
                                              <a:pt x="803343" y="2606575"/>
                                            </a:lnTo>
                                            <a:cubicBezTo>
                                              <a:pt x="815725" y="2612290"/>
                                              <a:pt x="828108" y="2618005"/>
                                              <a:pt x="840490" y="2623720"/>
                                            </a:cubicBezTo>
                                            <a:cubicBezTo>
                                              <a:pt x="890020" y="2647532"/>
                                              <a:pt x="942408" y="2665630"/>
                                              <a:pt x="994795" y="2682775"/>
                                            </a:cubicBezTo>
                                            <a:cubicBezTo>
                                              <a:pt x="1048135" y="2698967"/>
                                              <a:pt x="1101475" y="2712302"/>
                                              <a:pt x="1155768" y="2721827"/>
                                            </a:cubicBezTo>
                                            <a:cubicBezTo>
                                              <a:pt x="1371985" y="2761832"/>
                                              <a:pt x="1597728" y="2746592"/>
                                              <a:pt x="1808230" y="2681822"/>
                                            </a:cubicBezTo>
                                            <a:cubicBezTo>
                                              <a:pt x="1913005" y="2648485"/>
                                              <a:pt x="2013970" y="2602765"/>
                                              <a:pt x="2108268" y="2545615"/>
                                            </a:cubicBezTo>
                                            <a:cubicBezTo>
                                              <a:pt x="2202565" y="2487512"/>
                                              <a:pt x="2289243" y="2419885"/>
                                              <a:pt x="2367348" y="2341780"/>
                                            </a:cubicBezTo>
                                            <a:cubicBezTo>
                                              <a:pt x="2444500" y="2263675"/>
                                              <a:pt x="2513080" y="2176997"/>
                                              <a:pt x="2570230" y="2082700"/>
                                            </a:cubicBezTo>
                                            <a:cubicBezTo>
                                              <a:pt x="2627380" y="1988402"/>
                                              <a:pt x="2672148" y="1886485"/>
                                              <a:pt x="2705485" y="1781710"/>
                                            </a:cubicBezTo>
                                            <a:cubicBezTo>
                                              <a:pt x="2715963" y="1822667"/>
                                              <a:pt x="2725488" y="1865530"/>
                                              <a:pt x="2731203" y="1908392"/>
                                            </a:cubicBezTo>
                                            <a:cubicBezTo>
                                              <a:pt x="2720725" y="1936015"/>
                                              <a:pt x="2708343" y="1961732"/>
                                              <a:pt x="2695960" y="1988402"/>
                                            </a:cubicBezTo>
                                            <a:cubicBezTo>
                                              <a:pt x="2690245" y="2001737"/>
                                              <a:pt x="2682625" y="2014120"/>
                                              <a:pt x="2675958" y="2027455"/>
                                            </a:cubicBezTo>
                                            <a:cubicBezTo>
                                              <a:pt x="2668338" y="2039837"/>
                                              <a:pt x="2662623" y="2053172"/>
                                              <a:pt x="2655003" y="2065555"/>
                                            </a:cubicBezTo>
                                            <a:cubicBezTo>
                                              <a:pt x="2640715" y="2090320"/>
                                              <a:pt x="2626428" y="2116037"/>
                                              <a:pt x="2610235" y="2139850"/>
                                            </a:cubicBezTo>
                                            <a:lnTo>
                                              <a:pt x="2586423" y="2176045"/>
                                            </a:lnTo>
                                            <a:lnTo>
                                              <a:pt x="2560705" y="2211287"/>
                                            </a:lnTo>
                                            <a:cubicBezTo>
                                              <a:pt x="2492125" y="2305585"/>
                                              <a:pt x="2411163" y="2390357"/>
                                              <a:pt x="2322580" y="2464652"/>
                                            </a:cubicBezTo>
                                            <a:cubicBezTo>
                                              <a:pt x="2144463" y="2613242"/>
                                              <a:pt x="1929198" y="2718017"/>
                                              <a:pt x="1702503" y="2764690"/>
                                            </a:cubicBezTo>
                                            <a:cubicBezTo>
                                              <a:pt x="1589155" y="2788502"/>
                                              <a:pt x="1473903" y="2797075"/>
                                              <a:pt x="1358650" y="2793265"/>
                                            </a:cubicBezTo>
                                            <a:cubicBezTo>
                                              <a:pt x="1300548" y="2792312"/>
                                              <a:pt x="1243398" y="2785645"/>
                                              <a:pt x="1186248" y="2777072"/>
                                            </a:cubicBezTo>
                                            <a:cubicBezTo>
                                              <a:pt x="1171960" y="2775167"/>
                                              <a:pt x="1157673" y="2772310"/>
                                              <a:pt x="1143385" y="2769452"/>
                                            </a:cubicBezTo>
                                            <a:cubicBezTo>
                                              <a:pt x="1130050" y="2766595"/>
                                              <a:pt x="1115763" y="2764690"/>
                                              <a:pt x="1101475" y="2760880"/>
                                            </a:cubicBezTo>
                                            <a:cubicBezTo>
                                              <a:pt x="1072900" y="2753260"/>
                                              <a:pt x="1045278" y="2747545"/>
                                              <a:pt x="1017655" y="2738972"/>
                                            </a:cubicBezTo>
                                            <a:lnTo>
                                              <a:pt x="976698" y="2726590"/>
                                            </a:lnTo>
                                            <a:lnTo>
                                              <a:pt x="935740" y="2712302"/>
                                            </a:lnTo>
                                            <a:cubicBezTo>
                                              <a:pt x="908118" y="2702777"/>
                                              <a:pt x="881448" y="2691347"/>
                                              <a:pt x="854778" y="2680870"/>
                                            </a:cubicBezTo>
                                            <a:cubicBezTo>
                                              <a:pt x="841443" y="2675155"/>
                                              <a:pt x="829060" y="2668487"/>
                                              <a:pt x="815725" y="2662772"/>
                                            </a:cubicBezTo>
                                            <a:cubicBezTo>
                                              <a:pt x="802390" y="2656105"/>
                                              <a:pt x="789055" y="2650390"/>
                                              <a:pt x="776673" y="2643722"/>
                                            </a:cubicBezTo>
                                            <a:cubicBezTo>
                                              <a:pt x="750955" y="2630387"/>
                                              <a:pt x="725238" y="2618005"/>
                                              <a:pt x="700473" y="2602765"/>
                                            </a:cubicBezTo>
                                            <a:cubicBezTo>
                                              <a:pt x="688090" y="2595145"/>
                                              <a:pt x="675708" y="2588477"/>
                                              <a:pt x="663325" y="2580857"/>
                                            </a:cubicBezTo>
                                            <a:lnTo>
                                              <a:pt x="627130" y="2557045"/>
                                            </a:lnTo>
                                            <a:lnTo>
                                              <a:pt x="609033" y="2545615"/>
                                            </a:lnTo>
                                            <a:lnTo>
                                              <a:pt x="591888" y="2533232"/>
                                            </a:lnTo>
                                            <a:lnTo>
                                              <a:pt x="556645" y="2507515"/>
                                            </a:lnTo>
                                            <a:cubicBezTo>
                                              <a:pt x="510925" y="2472272"/>
                                              <a:pt x="467110" y="2435125"/>
                                              <a:pt x="426153" y="2395120"/>
                                            </a:cubicBezTo>
                                            <a:cubicBezTo>
                                              <a:pt x="384243" y="2355115"/>
                                              <a:pt x="346143" y="2312252"/>
                                              <a:pt x="309948" y="2268437"/>
                                            </a:cubicBezTo>
                                            <a:cubicBezTo>
                                              <a:pt x="274705" y="2223670"/>
                                              <a:pt x="240415" y="2176997"/>
                                              <a:pt x="210888" y="2128420"/>
                                            </a:cubicBezTo>
                                            <a:cubicBezTo>
                                              <a:pt x="195648" y="2104607"/>
                                              <a:pt x="182313" y="2078890"/>
                                              <a:pt x="168025" y="2054125"/>
                                            </a:cubicBezTo>
                                            <a:cubicBezTo>
                                              <a:pt x="160405" y="2041742"/>
                                              <a:pt x="154690" y="2028407"/>
                                              <a:pt x="148023" y="2016025"/>
                                            </a:cubicBezTo>
                                            <a:cubicBezTo>
                                              <a:pt x="141355" y="2003642"/>
                                              <a:pt x="134688" y="1991260"/>
                                              <a:pt x="128973" y="1977925"/>
                                            </a:cubicBezTo>
                                            <a:lnTo>
                                              <a:pt x="111828" y="1938872"/>
                                            </a:lnTo>
                                            <a:cubicBezTo>
                                              <a:pt x="108970" y="1932205"/>
                                              <a:pt x="106113" y="1925537"/>
                                              <a:pt x="103255" y="1918870"/>
                                            </a:cubicBezTo>
                                            <a:lnTo>
                                              <a:pt x="95635" y="1898867"/>
                                            </a:lnTo>
                                            <a:lnTo>
                                              <a:pt x="80395" y="1858862"/>
                                            </a:lnTo>
                                            <a:cubicBezTo>
                                              <a:pt x="75633" y="1845527"/>
                                              <a:pt x="71823" y="1831240"/>
                                              <a:pt x="67060" y="1817905"/>
                                            </a:cubicBezTo>
                                            <a:cubicBezTo>
                                              <a:pt x="57535" y="1791235"/>
                                              <a:pt x="50868" y="1763612"/>
                                              <a:pt x="43248" y="1735990"/>
                                            </a:cubicBezTo>
                                            <a:cubicBezTo>
                                              <a:pt x="39438" y="1721702"/>
                                              <a:pt x="36580" y="1708367"/>
                                              <a:pt x="33723" y="1694080"/>
                                            </a:cubicBezTo>
                                            <a:cubicBezTo>
                                              <a:pt x="30865" y="1679792"/>
                                              <a:pt x="28008" y="1666457"/>
                                              <a:pt x="25150" y="1652170"/>
                                            </a:cubicBezTo>
                                            <a:cubicBezTo>
                                              <a:pt x="14673" y="1595972"/>
                                              <a:pt x="6100" y="1539775"/>
                                              <a:pt x="3243" y="1482625"/>
                                            </a:cubicBezTo>
                                            <a:cubicBezTo>
                                              <a:pt x="-4377" y="1369277"/>
                                              <a:pt x="1338" y="1254977"/>
                                              <a:pt x="21340" y="1142582"/>
                                            </a:cubicBezTo>
                                            <a:lnTo>
                                              <a:pt x="28960" y="1100672"/>
                                            </a:lnTo>
                                            <a:cubicBezTo>
                                              <a:pt x="31818" y="1086385"/>
                                              <a:pt x="35628" y="1073050"/>
                                              <a:pt x="38485" y="1058762"/>
                                            </a:cubicBezTo>
                                            <a:cubicBezTo>
                                              <a:pt x="42295" y="1045427"/>
                                              <a:pt x="45153" y="1031140"/>
                                              <a:pt x="48963" y="1017805"/>
                                            </a:cubicBezTo>
                                            <a:lnTo>
                                              <a:pt x="61345" y="976847"/>
                                            </a:lnTo>
                                            <a:cubicBezTo>
                                              <a:pt x="63250" y="970180"/>
                                              <a:pt x="65155" y="963512"/>
                                              <a:pt x="67060" y="956845"/>
                                            </a:cubicBezTo>
                                            <a:lnTo>
                                              <a:pt x="73728" y="935890"/>
                                            </a:lnTo>
                                            <a:lnTo>
                                              <a:pt x="88015" y="895885"/>
                                            </a:lnTo>
                                            <a:cubicBezTo>
                                              <a:pt x="93730" y="882550"/>
                                              <a:pt x="98493" y="869215"/>
                                              <a:pt x="104208" y="855880"/>
                                            </a:cubicBezTo>
                                            <a:cubicBezTo>
                                              <a:pt x="108970" y="842545"/>
                                              <a:pt x="114685" y="829210"/>
                                              <a:pt x="120400" y="816827"/>
                                            </a:cubicBezTo>
                                            <a:cubicBezTo>
                                              <a:pt x="132783" y="791110"/>
                                              <a:pt x="144213" y="765392"/>
                                              <a:pt x="157548" y="740627"/>
                                            </a:cubicBezTo>
                                            <a:cubicBezTo>
                                              <a:pt x="164215" y="728245"/>
                                              <a:pt x="170883" y="715862"/>
                                              <a:pt x="177550" y="703480"/>
                                            </a:cubicBezTo>
                                            <a:lnTo>
                                              <a:pt x="199458" y="666332"/>
                                            </a:lnTo>
                                            <a:cubicBezTo>
                                              <a:pt x="207078" y="653950"/>
                                              <a:pt x="214698" y="641567"/>
                                              <a:pt x="222318" y="630137"/>
                                            </a:cubicBezTo>
                                            <a:lnTo>
                                              <a:pt x="245178" y="594895"/>
                                            </a:lnTo>
                                            <a:lnTo>
                                              <a:pt x="269943" y="560605"/>
                                            </a:lnTo>
                                            <a:cubicBezTo>
                                              <a:pt x="278515" y="548222"/>
                                              <a:pt x="287088" y="536792"/>
                                              <a:pt x="295660" y="526315"/>
                                            </a:cubicBezTo>
                                            <a:cubicBezTo>
                                              <a:pt x="365193" y="437732"/>
                                              <a:pt x="445203" y="356770"/>
                                              <a:pt x="533785" y="287237"/>
                                            </a:cubicBezTo>
                                            <a:cubicBezTo>
                                              <a:pt x="623320" y="217705"/>
                                              <a:pt x="720475" y="158650"/>
                                              <a:pt x="823345" y="112930"/>
                                            </a:cubicBezTo>
                                            <a:close/>
                                            <a:moveTo>
                                              <a:pt x="1879668" y="109120"/>
                                            </a:moveTo>
                                            <a:cubicBezTo>
                                              <a:pt x="1896813" y="113882"/>
                                              <a:pt x="1914910" y="118645"/>
                                              <a:pt x="1932055" y="124360"/>
                                            </a:cubicBezTo>
                                            <a:lnTo>
                                              <a:pt x="1984443" y="142457"/>
                                            </a:lnTo>
                                            <a:cubicBezTo>
                                              <a:pt x="2144463" y="219610"/>
                                              <a:pt x="2288290" y="328195"/>
                                              <a:pt x="2406400" y="459640"/>
                                            </a:cubicBezTo>
                                            <a:lnTo>
                                              <a:pt x="2376873" y="432970"/>
                                            </a:lnTo>
                                            <a:cubicBezTo>
                                              <a:pt x="2366395" y="424397"/>
                                              <a:pt x="2356870" y="415825"/>
                                              <a:pt x="2346393" y="407252"/>
                                            </a:cubicBezTo>
                                            <a:cubicBezTo>
                                              <a:pt x="2213043" y="277712"/>
                                              <a:pt x="2053975" y="174842"/>
                                              <a:pt x="1879668" y="109120"/>
                                            </a:cubicBezTo>
                                            <a:close/>
                                            <a:moveTo>
                                              <a:pt x="1596775" y="107215"/>
                                            </a:moveTo>
                                            <a:lnTo>
                                              <a:pt x="1618682" y="107215"/>
                                            </a:lnTo>
                                            <a:lnTo>
                                              <a:pt x="1658687" y="114835"/>
                                            </a:lnTo>
                                            <a:lnTo>
                                              <a:pt x="1698692" y="124360"/>
                                            </a:lnTo>
                                            <a:lnTo>
                                              <a:pt x="1718695" y="129122"/>
                                            </a:lnTo>
                                            <a:cubicBezTo>
                                              <a:pt x="1725362" y="131027"/>
                                              <a:pt x="1732030" y="132932"/>
                                              <a:pt x="1738697" y="134837"/>
                                            </a:cubicBezTo>
                                            <a:lnTo>
                                              <a:pt x="1777750" y="146267"/>
                                            </a:lnTo>
                                            <a:cubicBezTo>
                                              <a:pt x="1829185" y="163412"/>
                                              <a:pt x="1880620" y="182462"/>
                                              <a:pt x="1930150" y="206275"/>
                                            </a:cubicBezTo>
                                            <a:cubicBezTo>
                                              <a:pt x="2030162" y="251995"/>
                                              <a:pt x="2122555" y="312002"/>
                                              <a:pt x="2206375" y="381535"/>
                                            </a:cubicBezTo>
                                            <a:cubicBezTo>
                                              <a:pt x="2199707" y="377725"/>
                                              <a:pt x="2192087" y="374867"/>
                                              <a:pt x="2185420" y="371057"/>
                                            </a:cubicBezTo>
                                            <a:cubicBezTo>
                                              <a:pt x="2182562" y="369152"/>
                                              <a:pt x="2178752" y="367247"/>
                                              <a:pt x="2175895" y="365342"/>
                                            </a:cubicBezTo>
                                            <a:cubicBezTo>
                                              <a:pt x="1990157" y="222467"/>
                                              <a:pt x="1764415" y="131980"/>
                                              <a:pt x="1532005" y="108167"/>
                                            </a:cubicBezTo>
                                            <a:lnTo>
                                              <a:pt x="1574867" y="108167"/>
                                            </a:lnTo>
                                            <a:close/>
                                            <a:moveTo>
                                              <a:pt x="1399607" y="81497"/>
                                            </a:moveTo>
                                            <a:lnTo>
                                              <a:pt x="1348172" y="89117"/>
                                            </a:lnTo>
                                            <a:lnTo>
                                              <a:pt x="1334837" y="91022"/>
                                            </a:lnTo>
                                            <a:lnTo>
                                              <a:pt x="1321502" y="93879"/>
                                            </a:lnTo>
                                            <a:lnTo>
                                              <a:pt x="1295785" y="99594"/>
                                            </a:lnTo>
                                            <a:cubicBezTo>
                                              <a:pt x="1142432" y="111977"/>
                                              <a:pt x="991937" y="151982"/>
                                              <a:pt x="853825" y="217704"/>
                                            </a:cubicBezTo>
                                            <a:cubicBezTo>
                                              <a:pt x="715712" y="282474"/>
                                              <a:pt x="589030" y="373914"/>
                                              <a:pt x="482350" y="483452"/>
                                            </a:cubicBezTo>
                                            <a:cubicBezTo>
                                              <a:pt x="525212" y="428207"/>
                                              <a:pt x="572837" y="375819"/>
                                              <a:pt x="626177" y="327242"/>
                                            </a:cubicBezTo>
                                            <a:cubicBezTo>
                                              <a:pt x="681422" y="286284"/>
                                              <a:pt x="741430" y="251042"/>
                                              <a:pt x="802390" y="219609"/>
                                            </a:cubicBezTo>
                                            <a:cubicBezTo>
                                              <a:pt x="833822" y="204369"/>
                                              <a:pt x="865255" y="190082"/>
                                              <a:pt x="896687" y="176747"/>
                                            </a:cubicBezTo>
                                            <a:lnTo>
                                              <a:pt x="945265" y="158649"/>
                                            </a:lnTo>
                                            <a:cubicBezTo>
                                              <a:pt x="960505" y="152934"/>
                                              <a:pt x="977650" y="148172"/>
                                              <a:pt x="993842" y="142457"/>
                                            </a:cubicBezTo>
                                            <a:cubicBezTo>
                                              <a:pt x="1059565" y="122454"/>
                                              <a:pt x="1127192" y="105309"/>
                                              <a:pt x="1194820" y="95784"/>
                                            </a:cubicBezTo>
                                            <a:cubicBezTo>
                                              <a:pt x="1262447" y="86259"/>
                                              <a:pt x="1331027" y="81497"/>
                                              <a:pt x="1399607" y="81497"/>
                                            </a:cubicBezTo>
                                            <a:close/>
                                            <a:moveTo>
                                              <a:pt x="1362475" y="222"/>
                                            </a:moveTo>
                                            <a:cubicBezTo>
                                              <a:pt x="1504681" y="-2323"/>
                                              <a:pt x="1647020" y="16965"/>
                                              <a:pt x="1783465" y="57685"/>
                                            </a:cubicBezTo>
                                            <a:cubicBezTo>
                                              <a:pt x="1771083" y="55780"/>
                                              <a:pt x="1758700" y="53875"/>
                                              <a:pt x="1748223" y="51970"/>
                                            </a:cubicBezTo>
                                            <a:cubicBezTo>
                                              <a:pt x="1735840" y="50065"/>
                                              <a:pt x="1723458" y="49112"/>
                                              <a:pt x="1711075" y="48160"/>
                                            </a:cubicBezTo>
                                            <a:cubicBezTo>
                                              <a:pt x="1678690" y="39587"/>
                                              <a:pt x="1645353" y="33872"/>
                                              <a:pt x="1612015" y="28157"/>
                                            </a:cubicBezTo>
                                            <a:cubicBezTo>
                                              <a:pt x="1594870" y="26252"/>
                                              <a:pt x="1578678" y="23395"/>
                                              <a:pt x="1561533" y="21490"/>
                                            </a:cubicBezTo>
                                            <a:cubicBezTo>
                                              <a:pt x="1544388" y="19585"/>
                                              <a:pt x="1528195" y="17680"/>
                                              <a:pt x="1511050" y="16727"/>
                                            </a:cubicBezTo>
                                            <a:cubicBezTo>
                                              <a:pt x="1493905" y="15775"/>
                                              <a:pt x="1477713" y="12917"/>
                                              <a:pt x="1460568" y="12917"/>
                                            </a:cubicBezTo>
                                            <a:lnTo>
                                              <a:pt x="1410085" y="11012"/>
                                            </a:lnTo>
                                            <a:cubicBezTo>
                                              <a:pt x="1392940" y="11012"/>
                                              <a:pt x="1376748" y="11965"/>
                                              <a:pt x="1359603" y="11965"/>
                                            </a:cubicBezTo>
                                            <a:lnTo>
                                              <a:pt x="1333885" y="12917"/>
                                            </a:lnTo>
                                            <a:cubicBezTo>
                                              <a:pt x="1326265" y="13870"/>
                                              <a:pt x="1317693" y="13870"/>
                                              <a:pt x="1309120" y="14822"/>
                                            </a:cubicBezTo>
                                            <a:cubicBezTo>
                                              <a:pt x="1173865" y="22442"/>
                                              <a:pt x="1040515" y="51017"/>
                                              <a:pt x="913833" y="98642"/>
                                            </a:cubicBezTo>
                                            <a:cubicBezTo>
                                              <a:pt x="921453" y="94832"/>
                                              <a:pt x="927168" y="91975"/>
                                              <a:pt x="931930" y="89117"/>
                                            </a:cubicBezTo>
                                            <a:cubicBezTo>
                                              <a:pt x="936693" y="87212"/>
                                              <a:pt x="941455" y="84355"/>
                                              <a:pt x="946218" y="82450"/>
                                            </a:cubicBezTo>
                                            <a:cubicBezTo>
                                              <a:pt x="955743" y="77687"/>
                                              <a:pt x="965268" y="72925"/>
                                              <a:pt x="982413" y="66257"/>
                                            </a:cubicBezTo>
                                            <a:cubicBezTo>
                                              <a:pt x="990985" y="62447"/>
                                              <a:pt x="1001463" y="58637"/>
                                              <a:pt x="1013845" y="54827"/>
                                            </a:cubicBezTo>
                                            <a:cubicBezTo>
                                              <a:pt x="1026228" y="51017"/>
                                              <a:pt x="1041468" y="45302"/>
                                              <a:pt x="1060518" y="40540"/>
                                            </a:cubicBezTo>
                                            <a:cubicBezTo>
                                              <a:pt x="1079568" y="35777"/>
                                              <a:pt x="1101475" y="30062"/>
                                              <a:pt x="1128145" y="24347"/>
                                            </a:cubicBezTo>
                                            <a:cubicBezTo>
                                              <a:pt x="1141480" y="22442"/>
                                              <a:pt x="1155768" y="19585"/>
                                              <a:pt x="1171008" y="16727"/>
                                            </a:cubicBezTo>
                                            <a:cubicBezTo>
                                              <a:pt x="1178628" y="15775"/>
                                              <a:pt x="1186248" y="13870"/>
                                              <a:pt x="1194820" y="12917"/>
                                            </a:cubicBezTo>
                                            <a:cubicBezTo>
                                              <a:pt x="1202440" y="11965"/>
                                              <a:pt x="1211965" y="11012"/>
                                              <a:pt x="1220538" y="10060"/>
                                            </a:cubicBezTo>
                                            <a:cubicBezTo>
                                              <a:pt x="1267687" y="4345"/>
                                              <a:pt x="1315074" y="1071"/>
                                              <a:pt x="1362475" y="222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4"/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16" name="Imagen 32" descr="Icono de correo electrónico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83820" y="91440"/>
                                        <a:ext cx="164465" cy="1644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2F752DC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b2ca [3207]" stroked="f">
                              <v:stroke joinstyle="miter"/>
      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      <v:imagedata r:id="rId11" o:title="Icono de correo electrónico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850" w:type="dxa"/>
                </w:tcPr>
                <w:p w14:paraId="3D77B912" w14:textId="08673D78" w:rsidR="00F72AD9" w:rsidRDefault="00F72AD9" w:rsidP="00F72AD9">
                  <w:hyperlink r:id="rId12" w:history="1">
                    <w:r w:rsidRPr="00C64051">
                      <w:rPr>
                        <w:rStyle w:val="Hipervnculo"/>
                      </w:rPr>
                      <w:t>ch.carreno.m@gmail.com</w:t>
                    </w:r>
                  </w:hyperlink>
                </w:p>
              </w:tc>
            </w:tr>
            <w:tr w:rsidR="00F72AD9" w14:paraId="6E0B7C01" w14:textId="77777777" w:rsidTr="00F72AD9">
              <w:tc>
                <w:tcPr>
                  <w:tcW w:w="809" w:type="dxa"/>
                  <w:vMerge/>
                </w:tcPr>
                <w:p w14:paraId="1775C98E" w14:textId="77777777" w:rsidR="00F72AD9" w:rsidRPr="00CA16E3" w:rsidRDefault="00F72AD9" w:rsidP="00F72AD9">
                  <w:pPr>
                    <w:rPr>
                      <w:noProof/>
                      <w:lang w:val="en-US" w:eastAsia="zh-CN"/>
                    </w:rPr>
                  </w:pPr>
                </w:p>
              </w:tc>
              <w:tc>
                <w:tcPr>
                  <w:tcW w:w="5850" w:type="dxa"/>
                </w:tcPr>
                <w:p w14:paraId="1CC20EC0" w14:textId="77777777" w:rsidR="00F72AD9" w:rsidRDefault="00F72AD9" w:rsidP="00F72AD9"/>
              </w:tc>
            </w:tr>
            <w:tr w:rsidR="00F72AD9" w14:paraId="491CB64E" w14:textId="77777777" w:rsidTr="00F72AD9">
              <w:tc>
                <w:tcPr>
                  <w:tcW w:w="809" w:type="dxa"/>
                  <w:vMerge w:val="restart"/>
                </w:tcPr>
                <w:p w14:paraId="6961EFF4" w14:textId="02C189CC" w:rsidR="00F72AD9" w:rsidRDefault="00F72AD9" w:rsidP="00F72AD9">
                  <w:r w:rsidRPr="00CA16E3">
                    <w:rPr>
                      <w:noProof/>
                      <w:lang w:val="en-US" w:eastAsia="zh-CN"/>
                    </w:rPr>
                    <mc:AlternateContent>
                      <mc:Choice Requires="wpg">
                        <w:drawing>
                          <wp:inline distT="0" distB="0" distL="0" distR="0" wp14:anchorId="55D01A2B" wp14:editId="2B88D345">
                            <wp:extent cx="337820" cy="337185"/>
                            <wp:effectExtent l="0" t="0" r="5080" b="5715"/>
                            <wp:docPr id="22" name="Grupo 22" descr="icono de teléfono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7820" cy="337185"/>
                                      <a:chOff x="0" y="0"/>
                                      <a:chExt cx="337820" cy="337185"/>
                                    </a:xfrm>
                                  </wpg:grpSpPr>
                                  <wps:wsp>
                                    <wps:cNvPr id="163" name="Forma libre: Forma 162">
                                      <a:extLst>
                                        <a:ext uri="{FF2B5EF4-FFF2-40B4-BE49-F238E27FC236}">
                                          <a16:creationId xmlns:a16="http://schemas.microsoft.com/office/drawing/2014/main" id="{982928D4-D4D3-496B-8019-E859892D985D}"/>
                                        </a:ext>
                                      </a:extLst>
                                    </wps:cNvPr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7820" cy="33718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741998 w 2517880"/>
                                          <a:gd name="connsiteY0" fmla="*/ 2445067 h 2514600"/>
                                          <a:gd name="connsiteX1" fmla="*/ 786765 w 2517880"/>
                                          <a:gd name="connsiteY1" fmla="*/ 2462212 h 2514600"/>
                                          <a:gd name="connsiteX2" fmla="*/ 846773 w 2517880"/>
                                          <a:gd name="connsiteY2" fmla="*/ 2486977 h 2514600"/>
                                          <a:gd name="connsiteX3" fmla="*/ 818198 w 2517880"/>
                                          <a:gd name="connsiteY3" fmla="*/ 2482214 h 2514600"/>
                                          <a:gd name="connsiteX4" fmla="*/ 786765 w 2517880"/>
                                          <a:gd name="connsiteY4" fmla="*/ 2468879 h 2514600"/>
                                          <a:gd name="connsiteX5" fmla="*/ 741998 w 2517880"/>
                                          <a:gd name="connsiteY5" fmla="*/ 2445067 h 2514600"/>
                                          <a:gd name="connsiteX6" fmla="*/ 628649 w 2517880"/>
                                          <a:gd name="connsiteY6" fmla="*/ 2345888 h 2514600"/>
                                          <a:gd name="connsiteX7" fmla="*/ 639127 w 2517880"/>
                                          <a:gd name="connsiteY7" fmla="*/ 2351722 h 2514600"/>
                                          <a:gd name="connsiteX8" fmla="*/ 675322 w 2517880"/>
                                          <a:gd name="connsiteY8" fmla="*/ 2374582 h 2514600"/>
                                          <a:gd name="connsiteX9" fmla="*/ 698182 w 2517880"/>
                                          <a:gd name="connsiteY9" fmla="*/ 2394585 h 2514600"/>
                                          <a:gd name="connsiteX10" fmla="*/ 644842 w 2517880"/>
                                          <a:gd name="connsiteY10" fmla="*/ 2363152 h 2514600"/>
                                          <a:gd name="connsiteX11" fmla="*/ 626745 w 2517880"/>
                                          <a:gd name="connsiteY11" fmla="*/ 2347912 h 2514600"/>
                                          <a:gd name="connsiteX12" fmla="*/ 628649 w 2517880"/>
                                          <a:gd name="connsiteY12" fmla="*/ 2345888 h 2514600"/>
                                          <a:gd name="connsiteX13" fmla="*/ 541973 w 2517880"/>
                                          <a:gd name="connsiteY13" fmla="*/ 2310765 h 2514600"/>
                                          <a:gd name="connsiteX14" fmla="*/ 575310 w 2517880"/>
                                          <a:gd name="connsiteY14" fmla="*/ 2334577 h 2514600"/>
                                          <a:gd name="connsiteX15" fmla="*/ 609600 w 2517880"/>
                                          <a:gd name="connsiteY15" fmla="*/ 2356485 h 2514600"/>
                                          <a:gd name="connsiteX16" fmla="*/ 632460 w 2517880"/>
                                          <a:gd name="connsiteY16" fmla="*/ 2374582 h 2514600"/>
                                          <a:gd name="connsiteX17" fmla="*/ 605790 w 2517880"/>
                                          <a:gd name="connsiteY17" fmla="*/ 2363152 h 2514600"/>
                                          <a:gd name="connsiteX18" fmla="*/ 615315 w 2517880"/>
                                          <a:gd name="connsiteY18" fmla="*/ 2376487 h 2514600"/>
                                          <a:gd name="connsiteX19" fmla="*/ 584835 w 2517880"/>
                                          <a:gd name="connsiteY19" fmla="*/ 2357437 h 2514600"/>
                                          <a:gd name="connsiteX20" fmla="*/ 569595 w 2517880"/>
                                          <a:gd name="connsiteY20" fmla="*/ 2347912 h 2514600"/>
                                          <a:gd name="connsiteX21" fmla="*/ 554355 w 2517880"/>
                                          <a:gd name="connsiteY21" fmla="*/ 2338387 h 2514600"/>
                                          <a:gd name="connsiteX22" fmla="*/ 261809 w 2517880"/>
                                          <a:gd name="connsiteY22" fmla="*/ 2061771 h 2514600"/>
                                          <a:gd name="connsiteX23" fmla="*/ 277178 w 2517880"/>
                                          <a:gd name="connsiteY23" fmla="*/ 2083117 h 2514600"/>
                                          <a:gd name="connsiteX24" fmla="*/ 264200 w 2517880"/>
                                          <a:gd name="connsiteY24" fmla="*/ 2066984 h 2514600"/>
                                          <a:gd name="connsiteX25" fmla="*/ 218093 w 2517880"/>
                                          <a:gd name="connsiteY25" fmla="*/ 1904151 h 2514600"/>
                                          <a:gd name="connsiteX26" fmla="*/ 233363 w 2517880"/>
                                          <a:gd name="connsiteY26" fmla="*/ 1927859 h 2514600"/>
                                          <a:gd name="connsiteX27" fmla="*/ 259080 w 2517880"/>
                                          <a:gd name="connsiteY27" fmla="*/ 1972627 h 2514600"/>
                                          <a:gd name="connsiteX28" fmla="*/ 279083 w 2517880"/>
                                          <a:gd name="connsiteY28" fmla="*/ 2008822 h 2514600"/>
                                          <a:gd name="connsiteX29" fmla="*/ 260033 w 2517880"/>
                                          <a:gd name="connsiteY29" fmla="*/ 1985009 h 2514600"/>
                                          <a:gd name="connsiteX30" fmla="*/ 241935 w 2517880"/>
                                          <a:gd name="connsiteY30" fmla="*/ 1958339 h 2514600"/>
                                          <a:gd name="connsiteX31" fmla="*/ 225743 w 2517880"/>
                                          <a:gd name="connsiteY31" fmla="*/ 1931669 h 2514600"/>
                                          <a:gd name="connsiteX32" fmla="*/ 216218 w 2517880"/>
                                          <a:gd name="connsiteY32" fmla="*/ 1906904 h 2514600"/>
                                          <a:gd name="connsiteX33" fmla="*/ 218093 w 2517880"/>
                                          <a:gd name="connsiteY33" fmla="*/ 1904151 h 2514600"/>
                                          <a:gd name="connsiteX34" fmla="*/ 151448 w 2517880"/>
                                          <a:gd name="connsiteY34" fmla="*/ 1838325 h 2514600"/>
                                          <a:gd name="connsiteX35" fmla="*/ 181928 w 2517880"/>
                                          <a:gd name="connsiteY35" fmla="*/ 1897380 h 2514600"/>
                                          <a:gd name="connsiteX36" fmla="*/ 219075 w 2517880"/>
                                          <a:gd name="connsiteY36" fmla="*/ 1965960 h 2514600"/>
                                          <a:gd name="connsiteX37" fmla="*/ 236220 w 2517880"/>
                                          <a:gd name="connsiteY37" fmla="*/ 1997392 h 2514600"/>
                                          <a:gd name="connsiteX38" fmla="*/ 250508 w 2517880"/>
                                          <a:gd name="connsiteY38" fmla="*/ 2024062 h 2514600"/>
                                          <a:gd name="connsiteX39" fmla="*/ 260985 w 2517880"/>
                                          <a:gd name="connsiteY39" fmla="*/ 2053590 h 2514600"/>
                                          <a:gd name="connsiteX40" fmla="*/ 261224 w 2517880"/>
                                          <a:gd name="connsiteY40" fmla="*/ 2060496 h 2514600"/>
                                          <a:gd name="connsiteX41" fmla="*/ 261809 w 2517880"/>
                                          <a:gd name="connsiteY41" fmla="*/ 2061771 h 2514600"/>
                                          <a:gd name="connsiteX42" fmla="*/ 260033 w 2517880"/>
                                          <a:gd name="connsiteY42" fmla="*/ 2059305 h 2514600"/>
                                          <a:gd name="connsiteX43" fmla="*/ 240030 w 2517880"/>
                                          <a:gd name="connsiteY43" fmla="*/ 2027872 h 2514600"/>
                                          <a:gd name="connsiteX44" fmla="*/ 196215 w 2517880"/>
                                          <a:gd name="connsiteY44" fmla="*/ 1954530 h 2514600"/>
                                          <a:gd name="connsiteX45" fmla="*/ 177165 w 2517880"/>
                                          <a:gd name="connsiteY45" fmla="*/ 1917382 h 2514600"/>
                                          <a:gd name="connsiteX46" fmla="*/ 162878 w 2517880"/>
                                          <a:gd name="connsiteY46" fmla="*/ 1884045 h 2514600"/>
                                          <a:gd name="connsiteX47" fmla="*/ 151448 w 2517880"/>
                                          <a:gd name="connsiteY47" fmla="*/ 1838325 h 2514600"/>
                                          <a:gd name="connsiteX48" fmla="*/ 13335 w 2517880"/>
                                          <a:gd name="connsiteY48" fmla="*/ 1144905 h 2514600"/>
                                          <a:gd name="connsiteX49" fmla="*/ 9525 w 2517880"/>
                                          <a:gd name="connsiteY49" fmla="*/ 1261110 h 2514600"/>
                                          <a:gd name="connsiteX50" fmla="*/ 13335 w 2517880"/>
                                          <a:gd name="connsiteY50" fmla="*/ 1291590 h 2514600"/>
                                          <a:gd name="connsiteX51" fmla="*/ 18097 w 2517880"/>
                                          <a:gd name="connsiteY51" fmla="*/ 1313497 h 2514600"/>
                                          <a:gd name="connsiteX52" fmla="*/ 40957 w 2517880"/>
                                          <a:gd name="connsiteY52" fmla="*/ 1471612 h 2514600"/>
                                          <a:gd name="connsiteX53" fmla="*/ 34290 w 2517880"/>
                                          <a:gd name="connsiteY53" fmla="*/ 1474470 h 2514600"/>
                                          <a:gd name="connsiteX54" fmla="*/ 34290 w 2517880"/>
                                          <a:gd name="connsiteY54" fmla="*/ 1510665 h 2514600"/>
                                          <a:gd name="connsiteX55" fmla="*/ 52387 w 2517880"/>
                                          <a:gd name="connsiteY55" fmla="*/ 1622107 h 2514600"/>
                                          <a:gd name="connsiteX56" fmla="*/ 126682 w 2517880"/>
                                          <a:gd name="connsiteY56" fmla="*/ 1823085 h 2514600"/>
                                          <a:gd name="connsiteX57" fmla="*/ 95250 w 2517880"/>
                                          <a:gd name="connsiteY57" fmla="*/ 1786890 h 2514600"/>
                                          <a:gd name="connsiteX58" fmla="*/ 72390 w 2517880"/>
                                          <a:gd name="connsiteY58" fmla="*/ 1711642 h 2514600"/>
                                          <a:gd name="connsiteX59" fmla="*/ 60960 w 2517880"/>
                                          <a:gd name="connsiteY59" fmla="*/ 1672590 h 2514600"/>
                                          <a:gd name="connsiteX60" fmla="*/ 50482 w 2517880"/>
                                          <a:gd name="connsiteY60" fmla="*/ 1632585 h 2514600"/>
                                          <a:gd name="connsiteX61" fmla="*/ 44767 w 2517880"/>
                                          <a:gd name="connsiteY61" fmla="*/ 1612582 h 2514600"/>
                                          <a:gd name="connsiteX62" fmla="*/ 40005 w 2517880"/>
                                          <a:gd name="connsiteY62" fmla="*/ 1592580 h 2514600"/>
                                          <a:gd name="connsiteX63" fmla="*/ 29527 w 2517880"/>
                                          <a:gd name="connsiteY63" fmla="*/ 1551622 h 2514600"/>
                                          <a:gd name="connsiteX64" fmla="*/ 20955 w 2517880"/>
                                          <a:gd name="connsiteY64" fmla="*/ 1509712 h 2514600"/>
                                          <a:gd name="connsiteX65" fmla="*/ 17145 w 2517880"/>
                                          <a:gd name="connsiteY65" fmla="*/ 1488757 h 2514600"/>
                                          <a:gd name="connsiteX66" fmla="*/ 14287 w 2517880"/>
                                          <a:gd name="connsiteY66" fmla="*/ 1467802 h 2514600"/>
                                          <a:gd name="connsiteX67" fmla="*/ 7620 w 2517880"/>
                                          <a:gd name="connsiteY67" fmla="*/ 1425892 h 2514600"/>
                                          <a:gd name="connsiteX68" fmla="*/ 3810 w 2517880"/>
                                          <a:gd name="connsiteY68" fmla="*/ 1383982 h 2514600"/>
                                          <a:gd name="connsiteX69" fmla="*/ 1905 w 2517880"/>
                                          <a:gd name="connsiteY69" fmla="*/ 1363027 h 2514600"/>
                                          <a:gd name="connsiteX70" fmla="*/ 952 w 2517880"/>
                                          <a:gd name="connsiteY70" fmla="*/ 1342072 h 2514600"/>
                                          <a:gd name="connsiteX71" fmla="*/ 0 w 2517880"/>
                                          <a:gd name="connsiteY71" fmla="*/ 1301115 h 2514600"/>
                                          <a:gd name="connsiteX72" fmla="*/ 952 w 2517880"/>
                                          <a:gd name="connsiteY72" fmla="*/ 1261110 h 2514600"/>
                                          <a:gd name="connsiteX73" fmla="*/ 3810 w 2517880"/>
                                          <a:gd name="connsiteY73" fmla="*/ 1222057 h 2514600"/>
                                          <a:gd name="connsiteX74" fmla="*/ 8572 w 2517880"/>
                                          <a:gd name="connsiteY74" fmla="*/ 1183957 h 2514600"/>
                                          <a:gd name="connsiteX75" fmla="*/ 11430 w 2517880"/>
                                          <a:gd name="connsiteY75" fmla="*/ 1165860 h 2514600"/>
                                          <a:gd name="connsiteX76" fmla="*/ 13335 w 2517880"/>
                                          <a:gd name="connsiteY76" fmla="*/ 1144905 h 2514600"/>
                                          <a:gd name="connsiteX77" fmla="*/ 902970 w 2517880"/>
                                          <a:gd name="connsiteY77" fmla="*/ 67627 h 2514600"/>
                                          <a:gd name="connsiteX78" fmla="*/ 878205 w 2517880"/>
                                          <a:gd name="connsiteY78" fmla="*/ 85724 h 2514600"/>
                                          <a:gd name="connsiteX79" fmla="*/ 829627 w 2517880"/>
                                          <a:gd name="connsiteY79" fmla="*/ 102869 h 2514600"/>
                                          <a:gd name="connsiteX80" fmla="*/ 780097 w 2517880"/>
                                          <a:gd name="connsiteY80" fmla="*/ 120967 h 2514600"/>
                                          <a:gd name="connsiteX81" fmla="*/ 735330 w 2517880"/>
                                          <a:gd name="connsiteY81" fmla="*/ 130492 h 2514600"/>
                                          <a:gd name="connsiteX82" fmla="*/ 721995 w 2517880"/>
                                          <a:gd name="connsiteY82" fmla="*/ 130492 h 2514600"/>
                                          <a:gd name="connsiteX83" fmla="*/ 780097 w 2517880"/>
                                          <a:gd name="connsiteY83" fmla="*/ 105727 h 2514600"/>
                                          <a:gd name="connsiteX84" fmla="*/ 818197 w 2517880"/>
                                          <a:gd name="connsiteY84" fmla="*/ 91439 h 2514600"/>
                                          <a:gd name="connsiteX85" fmla="*/ 837247 w 2517880"/>
                                          <a:gd name="connsiteY85" fmla="*/ 84772 h 2514600"/>
                                          <a:gd name="connsiteX86" fmla="*/ 855345 w 2517880"/>
                                          <a:gd name="connsiteY86" fmla="*/ 79057 h 2514600"/>
                                          <a:gd name="connsiteX87" fmla="*/ 902970 w 2517880"/>
                                          <a:gd name="connsiteY87" fmla="*/ 67627 h 2514600"/>
                                          <a:gd name="connsiteX88" fmla="*/ 1618298 w 2517880"/>
                                          <a:gd name="connsiteY88" fmla="*/ 56197 h 2514600"/>
                                          <a:gd name="connsiteX89" fmla="*/ 1667828 w 2517880"/>
                                          <a:gd name="connsiteY89" fmla="*/ 66674 h 2514600"/>
                                          <a:gd name="connsiteX90" fmla="*/ 1717358 w 2517880"/>
                                          <a:gd name="connsiteY90" fmla="*/ 80009 h 2514600"/>
                                          <a:gd name="connsiteX91" fmla="*/ 1737360 w 2517880"/>
                                          <a:gd name="connsiteY91" fmla="*/ 92392 h 2514600"/>
                                          <a:gd name="connsiteX92" fmla="*/ 1682115 w 2517880"/>
                                          <a:gd name="connsiteY92" fmla="*/ 77152 h 2514600"/>
                                          <a:gd name="connsiteX93" fmla="*/ 1618298 w 2517880"/>
                                          <a:gd name="connsiteY93" fmla="*/ 56197 h 2514600"/>
                                          <a:gd name="connsiteX94" fmla="*/ 1295400 w 2517880"/>
                                          <a:gd name="connsiteY94" fmla="*/ 31432 h 2514600"/>
                                          <a:gd name="connsiteX95" fmla="*/ 1349692 w 2517880"/>
                                          <a:gd name="connsiteY95" fmla="*/ 33337 h 2514600"/>
                                          <a:gd name="connsiteX96" fmla="*/ 1403985 w 2517880"/>
                                          <a:gd name="connsiteY96" fmla="*/ 37147 h 2514600"/>
                                          <a:gd name="connsiteX97" fmla="*/ 1489710 w 2517880"/>
                                          <a:gd name="connsiteY97" fmla="*/ 46672 h 2514600"/>
                                          <a:gd name="connsiteX98" fmla="*/ 1763077 w 2517880"/>
                                          <a:gd name="connsiteY98" fmla="*/ 123825 h 2514600"/>
                                          <a:gd name="connsiteX99" fmla="*/ 1980247 w 2517880"/>
                                          <a:gd name="connsiteY99" fmla="*/ 243840 h 2514600"/>
                                          <a:gd name="connsiteX100" fmla="*/ 2027872 w 2517880"/>
                                          <a:gd name="connsiteY100" fmla="*/ 275272 h 2514600"/>
                                          <a:gd name="connsiteX101" fmla="*/ 2069782 w 2517880"/>
                                          <a:gd name="connsiteY101" fmla="*/ 302895 h 2514600"/>
                                          <a:gd name="connsiteX102" fmla="*/ 2066925 w 2517880"/>
                                          <a:gd name="connsiteY102" fmla="*/ 291465 h 2514600"/>
                                          <a:gd name="connsiteX103" fmla="*/ 2170747 w 2517880"/>
                                          <a:gd name="connsiteY103" fmla="*/ 393382 h 2514600"/>
                                          <a:gd name="connsiteX104" fmla="*/ 2216467 w 2517880"/>
                                          <a:gd name="connsiteY104" fmla="*/ 442912 h 2514600"/>
                                          <a:gd name="connsiteX105" fmla="*/ 2265045 w 2517880"/>
                                          <a:gd name="connsiteY105" fmla="*/ 487680 h 2514600"/>
                                          <a:gd name="connsiteX106" fmla="*/ 2223135 w 2517880"/>
                                          <a:gd name="connsiteY106" fmla="*/ 435292 h 2514600"/>
                                          <a:gd name="connsiteX107" fmla="*/ 2195512 w 2517880"/>
                                          <a:gd name="connsiteY107" fmla="*/ 402907 h 2514600"/>
                                          <a:gd name="connsiteX108" fmla="*/ 2184082 w 2517880"/>
                                          <a:gd name="connsiteY108" fmla="*/ 389572 h 2514600"/>
                                          <a:gd name="connsiteX109" fmla="*/ 2172652 w 2517880"/>
                                          <a:gd name="connsiteY109" fmla="*/ 376237 h 2514600"/>
                                          <a:gd name="connsiteX110" fmla="*/ 2142172 w 2517880"/>
                                          <a:gd name="connsiteY110" fmla="*/ 343852 h 2514600"/>
                                          <a:gd name="connsiteX111" fmla="*/ 2323148 w 2517880"/>
                                          <a:gd name="connsiteY111" fmla="*/ 529590 h 2514600"/>
                                          <a:gd name="connsiteX112" fmla="*/ 2447925 w 2517880"/>
                                          <a:gd name="connsiteY112" fmla="*/ 744855 h 2514600"/>
                                          <a:gd name="connsiteX113" fmla="*/ 2461260 w 2517880"/>
                                          <a:gd name="connsiteY113" fmla="*/ 751522 h 2514600"/>
                                          <a:gd name="connsiteX114" fmla="*/ 2489835 w 2517880"/>
                                          <a:gd name="connsiteY114" fmla="*/ 850582 h 2514600"/>
                                          <a:gd name="connsiteX115" fmla="*/ 2507932 w 2517880"/>
                                          <a:gd name="connsiteY115" fmla="*/ 943927 h 2514600"/>
                                          <a:gd name="connsiteX116" fmla="*/ 2516505 w 2517880"/>
                                          <a:gd name="connsiteY116" fmla="*/ 1029652 h 2514600"/>
                                          <a:gd name="connsiteX117" fmla="*/ 2517457 w 2517880"/>
                                          <a:gd name="connsiteY117" fmla="*/ 1068705 h 2514600"/>
                                          <a:gd name="connsiteX118" fmla="*/ 2517457 w 2517880"/>
                                          <a:gd name="connsiteY118" fmla="*/ 1105852 h 2514600"/>
                                          <a:gd name="connsiteX119" fmla="*/ 2512695 w 2517880"/>
                                          <a:gd name="connsiteY119" fmla="*/ 1171575 h 2514600"/>
                                          <a:gd name="connsiteX120" fmla="*/ 2504123 w 2517880"/>
                                          <a:gd name="connsiteY120" fmla="*/ 1224915 h 2514600"/>
                                          <a:gd name="connsiteX121" fmla="*/ 2495340 w 2517880"/>
                                          <a:gd name="connsiteY121" fmla="*/ 1253522 h 2514600"/>
                                          <a:gd name="connsiteX122" fmla="*/ 2497455 w 2517880"/>
                                          <a:gd name="connsiteY122" fmla="*/ 1295400 h 2514600"/>
                                          <a:gd name="connsiteX123" fmla="*/ 2053779 w 2517880"/>
                                          <a:gd name="connsiteY123" fmla="*/ 2236194 h 2514600"/>
                                          <a:gd name="connsiteX124" fmla="*/ 2050729 w 2517880"/>
                                          <a:gd name="connsiteY124" fmla="*/ 2238475 h 2514600"/>
                                          <a:gd name="connsiteX125" fmla="*/ 2048828 w 2517880"/>
                                          <a:gd name="connsiteY125" fmla="*/ 2240280 h 2514600"/>
                                          <a:gd name="connsiteX126" fmla="*/ 1835468 w 2517880"/>
                                          <a:gd name="connsiteY126" fmla="*/ 2390775 h 2514600"/>
                                          <a:gd name="connsiteX127" fmla="*/ 1784152 w 2517880"/>
                                          <a:gd name="connsiteY127" fmla="*/ 2405658 h 2514600"/>
                                          <a:gd name="connsiteX128" fmla="*/ 1774926 w 2517880"/>
                                          <a:gd name="connsiteY128" fmla="*/ 2408142 h 2514600"/>
                                          <a:gd name="connsiteX129" fmla="*/ 1752823 w 2517880"/>
                                          <a:gd name="connsiteY129" fmla="*/ 2418789 h 2514600"/>
                                          <a:gd name="connsiteX130" fmla="*/ 1278255 w 2517880"/>
                                          <a:gd name="connsiteY130" fmla="*/ 2514600 h 2514600"/>
                                          <a:gd name="connsiteX131" fmla="*/ 915702 w 2517880"/>
                                          <a:gd name="connsiteY131" fmla="*/ 2459787 h 2514600"/>
                                          <a:gd name="connsiteX132" fmla="*/ 831186 w 2517880"/>
                                          <a:gd name="connsiteY132" fmla="*/ 2428854 h 2514600"/>
                                          <a:gd name="connsiteX133" fmla="*/ 821055 w 2517880"/>
                                          <a:gd name="connsiteY133" fmla="*/ 2426017 h 2514600"/>
                                          <a:gd name="connsiteX134" fmla="*/ 787718 w 2517880"/>
                                          <a:gd name="connsiteY134" fmla="*/ 2413635 h 2514600"/>
                                          <a:gd name="connsiteX135" fmla="*/ 647700 w 2517880"/>
                                          <a:gd name="connsiteY135" fmla="*/ 2347912 h 2514600"/>
                                          <a:gd name="connsiteX136" fmla="*/ 603885 w 2517880"/>
                                          <a:gd name="connsiteY136" fmla="*/ 2315527 h 2514600"/>
                                          <a:gd name="connsiteX137" fmla="*/ 552450 w 2517880"/>
                                          <a:gd name="connsiteY137" fmla="*/ 2278380 h 2514600"/>
                                          <a:gd name="connsiteX138" fmla="*/ 499110 w 2517880"/>
                                          <a:gd name="connsiteY138" fmla="*/ 2237422 h 2514600"/>
                                          <a:gd name="connsiteX139" fmla="*/ 451485 w 2517880"/>
                                          <a:gd name="connsiteY139" fmla="*/ 2196465 h 2514600"/>
                                          <a:gd name="connsiteX140" fmla="*/ 411480 w 2517880"/>
                                          <a:gd name="connsiteY140" fmla="*/ 2171700 h 2514600"/>
                                          <a:gd name="connsiteX141" fmla="*/ 461963 w 2517880"/>
                                          <a:gd name="connsiteY141" fmla="*/ 2219325 h 2514600"/>
                                          <a:gd name="connsiteX142" fmla="*/ 514350 w 2517880"/>
                                          <a:gd name="connsiteY142" fmla="*/ 2266950 h 2514600"/>
                                          <a:gd name="connsiteX143" fmla="*/ 485775 w 2517880"/>
                                          <a:gd name="connsiteY143" fmla="*/ 2251710 h 2514600"/>
                                          <a:gd name="connsiteX144" fmla="*/ 445770 w 2517880"/>
                                          <a:gd name="connsiteY144" fmla="*/ 2215515 h 2514600"/>
                                          <a:gd name="connsiteX145" fmla="*/ 401003 w 2517880"/>
                                          <a:gd name="connsiteY145" fmla="*/ 2167890 h 2514600"/>
                                          <a:gd name="connsiteX146" fmla="*/ 378143 w 2517880"/>
                                          <a:gd name="connsiteY146" fmla="*/ 2142172 h 2514600"/>
                                          <a:gd name="connsiteX147" fmla="*/ 355283 w 2517880"/>
                                          <a:gd name="connsiteY147" fmla="*/ 2116455 h 2514600"/>
                                          <a:gd name="connsiteX148" fmla="*/ 392430 w 2517880"/>
                                          <a:gd name="connsiteY148" fmla="*/ 2145030 h 2514600"/>
                                          <a:gd name="connsiteX149" fmla="*/ 319326 w 2517880"/>
                                          <a:gd name="connsiteY149" fmla="*/ 2055971 h 2514600"/>
                                          <a:gd name="connsiteX150" fmla="*/ 282887 w 2517880"/>
                                          <a:gd name="connsiteY150" fmla="*/ 1997944 h 2514600"/>
                                          <a:gd name="connsiteX151" fmla="*/ 267275 w 2517880"/>
                                          <a:gd name="connsiteY151" fmla="*/ 1977066 h 2514600"/>
                                          <a:gd name="connsiteX152" fmla="*/ 206206 w 2517880"/>
                                          <a:gd name="connsiteY152" fmla="*/ 1876543 h 2514600"/>
                                          <a:gd name="connsiteX153" fmla="*/ 160874 w 2517880"/>
                                          <a:gd name="connsiteY153" fmla="*/ 1782439 h 2514600"/>
                                          <a:gd name="connsiteX154" fmla="*/ 188595 w 2517880"/>
                                          <a:gd name="connsiteY154" fmla="*/ 1867852 h 2514600"/>
                                          <a:gd name="connsiteX155" fmla="*/ 94298 w 2517880"/>
                                          <a:gd name="connsiteY155" fmla="*/ 1623060 h 2514600"/>
                                          <a:gd name="connsiteX156" fmla="*/ 48578 w 2517880"/>
                                          <a:gd name="connsiteY156" fmla="*/ 1397317 h 2514600"/>
                                          <a:gd name="connsiteX157" fmla="*/ 57150 w 2517880"/>
                                          <a:gd name="connsiteY157" fmla="*/ 1489710 h 2514600"/>
                                          <a:gd name="connsiteX158" fmla="*/ 65723 w 2517880"/>
                                          <a:gd name="connsiteY158" fmla="*/ 1538287 h 2514600"/>
                                          <a:gd name="connsiteX159" fmla="*/ 76200 w 2517880"/>
                                          <a:gd name="connsiteY159" fmla="*/ 1584007 h 2514600"/>
                                          <a:gd name="connsiteX160" fmla="*/ 93345 w 2517880"/>
                                          <a:gd name="connsiteY160" fmla="*/ 1687830 h 2514600"/>
                                          <a:gd name="connsiteX161" fmla="*/ 80010 w 2517880"/>
                                          <a:gd name="connsiteY161" fmla="*/ 1665922 h 2514600"/>
                                          <a:gd name="connsiteX162" fmla="*/ 62865 w 2517880"/>
                                          <a:gd name="connsiteY162" fmla="*/ 1614487 h 2514600"/>
                                          <a:gd name="connsiteX163" fmla="*/ 48578 w 2517880"/>
                                          <a:gd name="connsiteY163" fmla="*/ 1551622 h 2514600"/>
                                          <a:gd name="connsiteX164" fmla="*/ 45720 w 2517880"/>
                                          <a:gd name="connsiteY164" fmla="*/ 1489710 h 2514600"/>
                                          <a:gd name="connsiteX165" fmla="*/ 35243 w 2517880"/>
                                          <a:gd name="connsiteY165" fmla="*/ 1299210 h 2514600"/>
                                          <a:gd name="connsiteX166" fmla="*/ 35243 w 2517880"/>
                                          <a:gd name="connsiteY166" fmla="*/ 1254442 h 2514600"/>
                                          <a:gd name="connsiteX167" fmla="*/ 35243 w 2517880"/>
                                          <a:gd name="connsiteY167" fmla="*/ 1232535 h 2514600"/>
                                          <a:gd name="connsiteX168" fmla="*/ 36195 w 2517880"/>
                                          <a:gd name="connsiteY168" fmla="*/ 1210627 h 2514600"/>
                                          <a:gd name="connsiteX169" fmla="*/ 38100 w 2517880"/>
                                          <a:gd name="connsiteY169" fmla="*/ 1166812 h 2514600"/>
                                          <a:gd name="connsiteX170" fmla="*/ 41910 w 2517880"/>
                                          <a:gd name="connsiteY170" fmla="*/ 1123950 h 2514600"/>
                                          <a:gd name="connsiteX171" fmla="*/ 43815 w 2517880"/>
                                          <a:gd name="connsiteY171" fmla="*/ 1102995 h 2514600"/>
                                          <a:gd name="connsiteX172" fmla="*/ 46673 w 2517880"/>
                                          <a:gd name="connsiteY172" fmla="*/ 1082040 h 2514600"/>
                                          <a:gd name="connsiteX173" fmla="*/ 53340 w 2517880"/>
                                          <a:gd name="connsiteY173" fmla="*/ 1040130 h 2514600"/>
                                          <a:gd name="connsiteX174" fmla="*/ 72390 w 2517880"/>
                                          <a:gd name="connsiteY174" fmla="*/ 957262 h 2514600"/>
                                          <a:gd name="connsiteX175" fmla="*/ 140018 w 2517880"/>
                                          <a:gd name="connsiteY175" fmla="*/ 799147 h 2514600"/>
                                          <a:gd name="connsiteX176" fmla="*/ 173355 w 2517880"/>
                                          <a:gd name="connsiteY176" fmla="*/ 780574 h 2514600"/>
                                          <a:gd name="connsiteX177" fmla="*/ 175420 w 2517880"/>
                                          <a:gd name="connsiteY177" fmla="*/ 778164 h 2514600"/>
                                          <a:gd name="connsiteX178" fmla="*/ 206206 w 2517880"/>
                                          <a:gd name="connsiteY178" fmla="*/ 714257 h 2514600"/>
                                          <a:gd name="connsiteX179" fmla="*/ 258734 w 2517880"/>
                                          <a:gd name="connsiteY179" fmla="*/ 634160 h 2514600"/>
                                          <a:gd name="connsiteX180" fmla="*/ 251460 w 2517880"/>
                                          <a:gd name="connsiteY180" fmla="*/ 641985 h 2514600"/>
                                          <a:gd name="connsiteX181" fmla="*/ 231457 w 2517880"/>
                                          <a:gd name="connsiteY181" fmla="*/ 658177 h 2514600"/>
                                          <a:gd name="connsiteX182" fmla="*/ 262890 w 2517880"/>
                                          <a:gd name="connsiteY182" fmla="*/ 597217 h 2514600"/>
                                          <a:gd name="connsiteX183" fmla="*/ 213360 w 2517880"/>
                                          <a:gd name="connsiteY183" fmla="*/ 670560 h 2514600"/>
                                          <a:gd name="connsiteX184" fmla="*/ 187642 w 2517880"/>
                                          <a:gd name="connsiteY184" fmla="*/ 706755 h 2514600"/>
                                          <a:gd name="connsiteX185" fmla="*/ 210502 w 2517880"/>
                                          <a:gd name="connsiteY185" fmla="*/ 647700 h 2514600"/>
                                          <a:gd name="connsiteX186" fmla="*/ 240030 w 2517880"/>
                                          <a:gd name="connsiteY186" fmla="*/ 597217 h 2514600"/>
                                          <a:gd name="connsiteX187" fmla="*/ 274320 w 2517880"/>
                                          <a:gd name="connsiteY187" fmla="*/ 546735 h 2514600"/>
                                          <a:gd name="connsiteX188" fmla="*/ 321945 w 2517880"/>
                                          <a:gd name="connsiteY188" fmla="*/ 480060 h 2514600"/>
                                          <a:gd name="connsiteX189" fmla="*/ 316230 w 2517880"/>
                                          <a:gd name="connsiteY189" fmla="*/ 480060 h 2514600"/>
                                          <a:gd name="connsiteX190" fmla="*/ 301942 w 2517880"/>
                                          <a:gd name="connsiteY190" fmla="*/ 491490 h 2514600"/>
                                          <a:gd name="connsiteX191" fmla="*/ 280035 w 2517880"/>
                                          <a:gd name="connsiteY191" fmla="*/ 513397 h 2514600"/>
                                          <a:gd name="connsiteX192" fmla="*/ 172402 w 2517880"/>
                                          <a:gd name="connsiteY192" fmla="*/ 670560 h 2514600"/>
                                          <a:gd name="connsiteX193" fmla="*/ 151447 w 2517880"/>
                                          <a:gd name="connsiteY193" fmla="*/ 712470 h 2514600"/>
                                          <a:gd name="connsiteX194" fmla="*/ 132397 w 2517880"/>
                                          <a:gd name="connsiteY194" fmla="*/ 751522 h 2514600"/>
                                          <a:gd name="connsiteX195" fmla="*/ 100012 w 2517880"/>
                                          <a:gd name="connsiteY195" fmla="*/ 814387 h 2514600"/>
                                          <a:gd name="connsiteX196" fmla="*/ 92392 w 2517880"/>
                                          <a:gd name="connsiteY196" fmla="*/ 801052 h 2514600"/>
                                          <a:gd name="connsiteX197" fmla="*/ 103822 w 2517880"/>
                                          <a:gd name="connsiteY197" fmla="*/ 765810 h 2514600"/>
                                          <a:gd name="connsiteX198" fmla="*/ 123825 w 2517880"/>
                                          <a:gd name="connsiteY198" fmla="*/ 719137 h 2514600"/>
                                          <a:gd name="connsiteX199" fmla="*/ 180975 w 2517880"/>
                                          <a:gd name="connsiteY199" fmla="*/ 612457 h 2514600"/>
                                          <a:gd name="connsiteX200" fmla="*/ 213360 w 2517880"/>
                                          <a:gd name="connsiteY200" fmla="*/ 563880 h 2514600"/>
                                          <a:gd name="connsiteX201" fmla="*/ 241935 w 2517880"/>
                                          <a:gd name="connsiteY201" fmla="*/ 523875 h 2514600"/>
                                          <a:gd name="connsiteX202" fmla="*/ 273367 w 2517880"/>
                                          <a:gd name="connsiteY202" fmla="*/ 483870 h 2514600"/>
                                          <a:gd name="connsiteX203" fmla="*/ 293370 w 2517880"/>
                                          <a:gd name="connsiteY203" fmla="*/ 461010 h 2514600"/>
                                          <a:gd name="connsiteX204" fmla="*/ 313372 w 2517880"/>
                                          <a:gd name="connsiteY204" fmla="*/ 439102 h 2514600"/>
                                          <a:gd name="connsiteX205" fmla="*/ 347662 w 2517880"/>
                                          <a:gd name="connsiteY205" fmla="*/ 406717 h 2514600"/>
                                          <a:gd name="connsiteX206" fmla="*/ 360045 w 2517880"/>
                                          <a:gd name="connsiteY206" fmla="*/ 401955 h 2514600"/>
                                          <a:gd name="connsiteX207" fmla="*/ 500062 w 2517880"/>
                                          <a:gd name="connsiteY207" fmla="*/ 269557 h 2514600"/>
                                          <a:gd name="connsiteX208" fmla="*/ 537210 w 2517880"/>
                                          <a:gd name="connsiteY208" fmla="*/ 244792 h 2514600"/>
                                          <a:gd name="connsiteX209" fmla="*/ 575310 w 2517880"/>
                                          <a:gd name="connsiteY209" fmla="*/ 221932 h 2514600"/>
                                          <a:gd name="connsiteX210" fmla="*/ 613410 w 2517880"/>
                                          <a:gd name="connsiteY210" fmla="*/ 200977 h 2514600"/>
                                          <a:gd name="connsiteX211" fmla="*/ 652462 w 2517880"/>
                                          <a:gd name="connsiteY211" fmla="*/ 181927 h 2514600"/>
                                          <a:gd name="connsiteX212" fmla="*/ 671512 w 2517880"/>
                                          <a:gd name="connsiteY212" fmla="*/ 172402 h 2514600"/>
                                          <a:gd name="connsiteX213" fmla="*/ 691515 w 2517880"/>
                                          <a:gd name="connsiteY213" fmla="*/ 163830 h 2514600"/>
                                          <a:gd name="connsiteX214" fmla="*/ 730567 w 2517880"/>
                                          <a:gd name="connsiteY214" fmla="*/ 147637 h 2514600"/>
                                          <a:gd name="connsiteX215" fmla="*/ 810577 w 2517880"/>
                                          <a:gd name="connsiteY215" fmla="*/ 118110 h 2514600"/>
                                          <a:gd name="connsiteX216" fmla="*/ 979170 w 2517880"/>
                                          <a:gd name="connsiteY216" fmla="*/ 60960 h 2514600"/>
                                          <a:gd name="connsiteX217" fmla="*/ 1031557 w 2517880"/>
                                          <a:gd name="connsiteY217" fmla="*/ 54292 h 2514600"/>
                                          <a:gd name="connsiteX218" fmla="*/ 1074420 w 2517880"/>
                                          <a:gd name="connsiteY218" fmla="*/ 52387 h 2514600"/>
                                          <a:gd name="connsiteX219" fmla="*/ 1122045 w 2517880"/>
                                          <a:gd name="connsiteY219" fmla="*/ 50482 h 2514600"/>
                                          <a:gd name="connsiteX220" fmla="*/ 1189672 w 2517880"/>
                                          <a:gd name="connsiteY220" fmla="*/ 45720 h 2514600"/>
                                          <a:gd name="connsiteX221" fmla="*/ 1208722 w 2517880"/>
                                          <a:gd name="connsiteY221" fmla="*/ 35242 h 2514600"/>
                                          <a:gd name="connsiteX222" fmla="*/ 1246822 w 2517880"/>
                                          <a:gd name="connsiteY222" fmla="*/ 32385 h 2514600"/>
                                          <a:gd name="connsiteX223" fmla="*/ 1295400 w 2517880"/>
                                          <a:gd name="connsiteY223" fmla="*/ 31432 h 2514600"/>
                                          <a:gd name="connsiteX224" fmla="*/ 1276350 w 2517880"/>
                                          <a:gd name="connsiteY224" fmla="*/ 0 h 2514600"/>
                                          <a:gd name="connsiteX225" fmla="*/ 1536383 w 2517880"/>
                                          <a:gd name="connsiteY225" fmla="*/ 31432 h 2514600"/>
                                          <a:gd name="connsiteX226" fmla="*/ 1465898 w 2517880"/>
                                          <a:gd name="connsiteY226" fmla="*/ 27622 h 2514600"/>
                                          <a:gd name="connsiteX227" fmla="*/ 1380173 w 2517880"/>
                                          <a:gd name="connsiteY227" fmla="*/ 19050 h 2514600"/>
                                          <a:gd name="connsiteX228" fmla="*/ 1336358 w 2517880"/>
                                          <a:gd name="connsiteY228" fmla="*/ 18097 h 2514600"/>
                                          <a:gd name="connsiteX229" fmla="*/ 1292543 w 2517880"/>
                                          <a:gd name="connsiteY229" fmla="*/ 19050 h 2514600"/>
                                          <a:gd name="connsiteX230" fmla="*/ 1248728 w 2517880"/>
                                          <a:gd name="connsiteY230" fmla="*/ 20955 h 2514600"/>
                                          <a:gd name="connsiteX231" fmla="*/ 1204913 w 2517880"/>
                                          <a:gd name="connsiteY231" fmla="*/ 23812 h 2514600"/>
                                          <a:gd name="connsiteX232" fmla="*/ 1119188 w 2517880"/>
                                          <a:gd name="connsiteY232" fmla="*/ 32385 h 2514600"/>
                                          <a:gd name="connsiteX233" fmla="*/ 1086803 w 2517880"/>
                                          <a:gd name="connsiteY233" fmla="*/ 33337 h 2514600"/>
                                          <a:gd name="connsiteX234" fmla="*/ 1057275 w 2517880"/>
                                          <a:gd name="connsiteY234" fmla="*/ 36195 h 2514600"/>
                                          <a:gd name="connsiteX235" fmla="*/ 1009650 w 2517880"/>
                                          <a:gd name="connsiteY235" fmla="*/ 42862 h 2514600"/>
                                          <a:gd name="connsiteX236" fmla="*/ 997268 w 2517880"/>
                                          <a:gd name="connsiteY236" fmla="*/ 35242 h 2514600"/>
                                          <a:gd name="connsiteX237" fmla="*/ 1276350 w 2517880"/>
                                          <a:gd name="connsiteY237" fmla="*/ 0 h 2514600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  <a:cxn ang="0">
                                            <a:pos x="connsiteX236" y="connsiteY236"/>
                                          </a:cxn>
                                          <a:cxn ang="0">
                                            <a:pos x="connsiteX237" y="connsiteY237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517880" h="2514600">
                                            <a:moveTo>
                                              <a:pt x="741998" y="2445067"/>
                                            </a:moveTo>
                                            <a:cubicBezTo>
                                              <a:pt x="756285" y="2449829"/>
                                              <a:pt x="770573" y="2454592"/>
                                              <a:pt x="786765" y="2462212"/>
                                            </a:cubicBezTo>
                                            <a:cubicBezTo>
                                              <a:pt x="803910" y="2467927"/>
                                              <a:pt x="822008" y="2476499"/>
                                              <a:pt x="846773" y="2486977"/>
                                            </a:cubicBezTo>
                                            <a:cubicBezTo>
                                              <a:pt x="837248" y="2485072"/>
                                              <a:pt x="827723" y="2483167"/>
                                              <a:pt x="818198" y="2482214"/>
                                            </a:cubicBezTo>
                                            <a:cubicBezTo>
                                              <a:pt x="808673" y="2479357"/>
                                              <a:pt x="799148" y="2474594"/>
                                              <a:pt x="786765" y="2468879"/>
                                            </a:cubicBezTo>
                                            <a:cubicBezTo>
                                              <a:pt x="774383" y="2461259"/>
                                              <a:pt x="760095" y="2452687"/>
                                              <a:pt x="741998" y="2445067"/>
                                            </a:cubicBezTo>
                                            <a:close/>
                                            <a:moveTo>
                                              <a:pt x="628649" y="2345888"/>
                                            </a:moveTo>
                                            <a:cubicBezTo>
                                              <a:pt x="630554" y="2346484"/>
                                              <a:pt x="633888" y="2348389"/>
                                              <a:pt x="639127" y="2351722"/>
                                            </a:cubicBezTo>
                                            <a:cubicBezTo>
                                              <a:pt x="661035" y="2362200"/>
                                              <a:pt x="669607" y="2368867"/>
                                              <a:pt x="675322" y="2374582"/>
                                            </a:cubicBezTo>
                                            <a:cubicBezTo>
                                              <a:pt x="681990" y="2380297"/>
                                              <a:pt x="684847" y="2386012"/>
                                              <a:pt x="698182" y="2394585"/>
                                            </a:cubicBezTo>
                                            <a:cubicBezTo>
                                              <a:pt x="688657" y="2392680"/>
                                              <a:pt x="662940" y="2375535"/>
                                              <a:pt x="644842" y="2363152"/>
                                            </a:cubicBezTo>
                                            <a:cubicBezTo>
                                              <a:pt x="635317" y="2356485"/>
                                              <a:pt x="628649" y="2350770"/>
                                              <a:pt x="626745" y="2347912"/>
                                            </a:cubicBezTo>
                                            <a:cubicBezTo>
                                              <a:pt x="626269" y="2346007"/>
                                              <a:pt x="626745" y="2345293"/>
                                              <a:pt x="628649" y="2345888"/>
                                            </a:cubicBezTo>
                                            <a:close/>
                                            <a:moveTo>
                                              <a:pt x="541973" y="2310765"/>
                                            </a:moveTo>
                                            <a:lnTo>
                                              <a:pt x="575310" y="2334577"/>
                                            </a:lnTo>
                                            <a:lnTo>
                                              <a:pt x="609600" y="2356485"/>
                                            </a:lnTo>
                                            <a:cubicBezTo>
                                              <a:pt x="630555" y="2371725"/>
                                              <a:pt x="635318" y="2375535"/>
                                              <a:pt x="632460" y="2374582"/>
                                            </a:cubicBezTo>
                                            <a:cubicBezTo>
                                              <a:pt x="628650" y="2374582"/>
                                              <a:pt x="617220" y="2368867"/>
                                              <a:pt x="605790" y="2363152"/>
                                            </a:cubicBezTo>
                                            <a:cubicBezTo>
                                              <a:pt x="583883" y="2352675"/>
                                              <a:pt x="563880" y="2342197"/>
                                              <a:pt x="615315" y="2376487"/>
                                            </a:cubicBezTo>
                                            <a:lnTo>
                                              <a:pt x="584835" y="2357437"/>
                                            </a:lnTo>
                                            <a:lnTo>
                                              <a:pt x="569595" y="2347912"/>
                                            </a:lnTo>
                                            <a:lnTo>
                                              <a:pt x="554355" y="2338387"/>
                                            </a:lnTo>
                                            <a:close/>
                                            <a:moveTo>
                                              <a:pt x="261809" y="2061771"/>
                                            </a:moveTo>
                                            <a:lnTo>
                                              <a:pt x="277178" y="2083117"/>
                                            </a:lnTo>
                                            <a:cubicBezTo>
                                              <a:pt x="270511" y="2075497"/>
                                              <a:pt x="266522" y="2070437"/>
                                              <a:pt x="264200" y="2066984"/>
                                            </a:cubicBezTo>
                                            <a:close/>
                                            <a:moveTo>
                                              <a:pt x="218093" y="1904151"/>
                                            </a:moveTo>
                                            <a:cubicBezTo>
                                              <a:pt x="221040" y="1904821"/>
                                              <a:pt x="226933" y="1915000"/>
                                              <a:pt x="233363" y="1927859"/>
                                            </a:cubicBezTo>
                                            <a:cubicBezTo>
                                              <a:pt x="242888" y="1944052"/>
                                              <a:pt x="253365" y="1964054"/>
                                              <a:pt x="259080" y="1972627"/>
                                            </a:cubicBezTo>
                                            <a:cubicBezTo>
                                              <a:pt x="264795" y="1985009"/>
                                              <a:pt x="272415" y="1996439"/>
                                              <a:pt x="279083" y="2008822"/>
                                            </a:cubicBezTo>
                                            <a:cubicBezTo>
                                              <a:pt x="273368" y="2001202"/>
                                              <a:pt x="266700" y="1992629"/>
                                              <a:pt x="260033" y="1985009"/>
                                            </a:cubicBezTo>
                                            <a:cubicBezTo>
                                              <a:pt x="253365" y="1976437"/>
                                              <a:pt x="247650" y="1966912"/>
                                              <a:pt x="241935" y="1958339"/>
                                            </a:cubicBezTo>
                                            <a:cubicBezTo>
                                              <a:pt x="236220" y="1949767"/>
                                              <a:pt x="230505" y="1940242"/>
                                              <a:pt x="225743" y="1931669"/>
                                            </a:cubicBezTo>
                                            <a:cubicBezTo>
                                              <a:pt x="222885" y="1923097"/>
                                              <a:pt x="219075" y="1914524"/>
                                              <a:pt x="216218" y="1906904"/>
                                            </a:cubicBezTo>
                                            <a:cubicBezTo>
                                              <a:pt x="216456" y="1904761"/>
                                              <a:pt x="217111" y="1903928"/>
                                              <a:pt x="218093" y="1904151"/>
                                            </a:cubicBezTo>
                                            <a:close/>
                                            <a:moveTo>
                                              <a:pt x="151448" y="1838325"/>
                                            </a:moveTo>
                                            <a:cubicBezTo>
                                              <a:pt x="160020" y="1853565"/>
                                              <a:pt x="170498" y="1874520"/>
                                              <a:pt x="181928" y="1897380"/>
                                            </a:cubicBezTo>
                                            <a:cubicBezTo>
                                              <a:pt x="194310" y="1919287"/>
                                              <a:pt x="206693" y="1944052"/>
                                              <a:pt x="219075" y="1965960"/>
                                            </a:cubicBezTo>
                                            <a:cubicBezTo>
                                              <a:pt x="225743" y="1977390"/>
                                              <a:pt x="231458" y="1987867"/>
                                              <a:pt x="236220" y="1997392"/>
                                            </a:cubicBezTo>
                                            <a:cubicBezTo>
                                              <a:pt x="241935" y="2006917"/>
                                              <a:pt x="246698" y="2015490"/>
                                              <a:pt x="250508" y="2024062"/>
                                            </a:cubicBezTo>
                                            <a:cubicBezTo>
                                              <a:pt x="258128" y="2039302"/>
                                              <a:pt x="262890" y="2050732"/>
                                              <a:pt x="260985" y="2053590"/>
                                            </a:cubicBezTo>
                                            <a:cubicBezTo>
                                              <a:pt x="263843" y="2058353"/>
                                              <a:pt x="261223" y="2058114"/>
                                              <a:pt x="261224" y="2060496"/>
                                            </a:cubicBezTo>
                                            <a:lnTo>
                                              <a:pt x="261809" y="2061771"/>
                                            </a:lnTo>
                                            <a:lnTo>
                                              <a:pt x="260033" y="2059305"/>
                                            </a:lnTo>
                                            <a:cubicBezTo>
                                              <a:pt x="254318" y="2049780"/>
                                              <a:pt x="246698" y="2039302"/>
                                              <a:pt x="240030" y="2027872"/>
                                            </a:cubicBezTo>
                                            <a:cubicBezTo>
                                              <a:pt x="224790" y="2005965"/>
                                              <a:pt x="210503" y="1979295"/>
                                              <a:pt x="196215" y="1954530"/>
                                            </a:cubicBezTo>
                                            <a:cubicBezTo>
                                              <a:pt x="189548" y="1942147"/>
                                              <a:pt x="182880" y="1928812"/>
                                              <a:pt x="177165" y="1917382"/>
                                            </a:cubicBezTo>
                                            <a:cubicBezTo>
                                              <a:pt x="171450" y="1905000"/>
                                              <a:pt x="166688" y="1894522"/>
                                              <a:pt x="162878" y="1884045"/>
                                            </a:cubicBezTo>
                                            <a:cubicBezTo>
                                              <a:pt x="155258" y="1862137"/>
                                              <a:pt x="150495" y="1845945"/>
                                              <a:pt x="151448" y="1838325"/>
                                            </a:cubicBezTo>
                                            <a:close/>
                                            <a:moveTo>
                                              <a:pt x="13335" y="1144905"/>
                                            </a:moveTo>
                                            <a:cubicBezTo>
                                              <a:pt x="7620" y="1201102"/>
                                              <a:pt x="7620" y="1236345"/>
                                              <a:pt x="9525" y="1261110"/>
                                            </a:cubicBezTo>
                                            <a:cubicBezTo>
                                              <a:pt x="10477" y="1273492"/>
                                              <a:pt x="11430" y="1283017"/>
                                              <a:pt x="13335" y="1291590"/>
                                            </a:cubicBezTo>
                                            <a:cubicBezTo>
                                              <a:pt x="14287" y="1300162"/>
                                              <a:pt x="17145" y="1306830"/>
                                              <a:pt x="18097" y="1313497"/>
                                            </a:cubicBezTo>
                                            <a:cubicBezTo>
                                              <a:pt x="25717" y="1340167"/>
                                              <a:pt x="28575" y="1365885"/>
                                              <a:pt x="40957" y="1471612"/>
                                            </a:cubicBezTo>
                                            <a:cubicBezTo>
                                              <a:pt x="38100" y="1464945"/>
                                              <a:pt x="35242" y="1466850"/>
                                              <a:pt x="34290" y="1474470"/>
                                            </a:cubicBezTo>
                                            <a:cubicBezTo>
                                              <a:pt x="32385" y="1482090"/>
                                              <a:pt x="33337" y="1494472"/>
                                              <a:pt x="34290" y="1510665"/>
                                            </a:cubicBezTo>
                                            <a:cubicBezTo>
                                              <a:pt x="36195" y="1543050"/>
                                              <a:pt x="43815" y="1586865"/>
                                              <a:pt x="52387" y="1622107"/>
                                            </a:cubicBezTo>
                                            <a:cubicBezTo>
                                              <a:pt x="75247" y="1687830"/>
                                              <a:pt x="100965" y="1767840"/>
                                              <a:pt x="126682" y="1823085"/>
                                            </a:cubicBezTo>
                                            <a:cubicBezTo>
                                              <a:pt x="141922" y="1862137"/>
                                              <a:pt x="128587" y="1862137"/>
                                              <a:pt x="95250" y="1786890"/>
                                            </a:cubicBezTo>
                                            <a:cubicBezTo>
                                              <a:pt x="88582" y="1762125"/>
                                              <a:pt x="79057" y="1737360"/>
                                              <a:pt x="72390" y="1711642"/>
                                            </a:cubicBezTo>
                                            <a:cubicBezTo>
                                              <a:pt x="68580" y="1698307"/>
                                              <a:pt x="64770" y="1685925"/>
                                              <a:pt x="60960" y="1672590"/>
                                            </a:cubicBezTo>
                                            <a:cubicBezTo>
                                              <a:pt x="57150" y="1659255"/>
                                              <a:pt x="53340" y="1645920"/>
                                              <a:pt x="50482" y="1632585"/>
                                            </a:cubicBezTo>
                                            <a:cubicBezTo>
                                              <a:pt x="48577" y="1625917"/>
                                              <a:pt x="46672" y="1619250"/>
                                              <a:pt x="44767" y="1612582"/>
                                            </a:cubicBezTo>
                                            <a:cubicBezTo>
                                              <a:pt x="42862" y="1605915"/>
                                              <a:pt x="41910" y="1599247"/>
                                              <a:pt x="40005" y="1592580"/>
                                            </a:cubicBezTo>
                                            <a:cubicBezTo>
                                              <a:pt x="36195" y="1579245"/>
                                              <a:pt x="33337" y="1564957"/>
                                              <a:pt x="29527" y="1551622"/>
                                            </a:cubicBezTo>
                                            <a:cubicBezTo>
                                              <a:pt x="26670" y="1537335"/>
                                              <a:pt x="23812" y="1524000"/>
                                              <a:pt x="20955" y="1509712"/>
                                            </a:cubicBezTo>
                                            <a:cubicBezTo>
                                              <a:pt x="20002" y="1503045"/>
                                              <a:pt x="18097" y="1495425"/>
                                              <a:pt x="17145" y="1488757"/>
                                            </a:cubicBezTo>
                                            <a:lnTo>
                                              <a:pt x="14287" y="1467802"/>
                                            </a:lnTo>
                                            <a:cubicBezTo>
                                              <a:pt x="12382" y="1453515"/>
                                              <a:pt x="10477" y="1439227"/>
                                              <a:pt x="7620" y="1425892"/>
                                            </a:cubicBezTo>
                                            <a:cubicBezTo>
                                              <a:pt x="6667" y="1411605"/>
                                              <a:pt x="4762" y="1397317"/>
                                              <a:pt x="3810" y="1383982"/>
                                            </a:cubicBezTo>
                                            <a:cubicBezTo>
                                              <a:pt x="2857" y="1377315"/>
                                              <a:pt x="2857" y="1369695"/>
                                              <a:pt x="1905" y="1363027"/>
                                            </a:cubicBezTo>
                                            <a:cubicBezTo>
                                              <a:pt x="1905" y="1356360"/>
                                              <a:pt x="952" y="1348740"/>
                                              <a:pt x="952" y="1342072"/>
                                            </a:cubicBezTo>
                                            <a:cubicBezTo>
                                              <a:pt x="952" y="1327785"/>
                                              <a:pt x="0" y="1314450"/>
                                              <a:pt x="0" y="1301115"/>
                                            </a:cubicBezTo>
                                            <a:cubicBezTo>
                                              <a:pt x="0" y="1287780"/>
                                              <a:pt x="952" y="1274445"/>
                                              <a:pt x="952" y="1261110"/>
                                            </a:cubicBezTo>
                                            <a:cubicBezTo>
                                              <a:pt x="1905" y="1247775"/>
                                              <a:pt x="1905" y="1234440"/>
                                              <a:pt x="3810" y="1222057"/>
                                            </a:cubicBezTo>
                                            <a:cubicBezTo>
                                              <a:pt x="5715" y="1208722"/>
                                              <a:pt x="6667" y="1196340"/>
                                              <a:pt x="8572" y="1183957"/>
                                            </a:cubicBezTo>
                                            <a:cubicBezTo>
                                              <a:pt x="9525" y="1177290"/>
                                              <a:pt x="10477" y="1171575"/>
                                              <a:pt x="11430" y="1165860"/>
                                            </a:cubicBezTo>
                                            <a:cubicBezTo>
                                              <a:pt x="10477" y="1156335"/>
                                              <a:pt x="12382" y="1150620"/>
                                              <a:pt x="13335" y="1144905"/>
                                            </a:cubicBezTo>
                                            <a:close/>
                                            <a:moveTo>
                                              <a:pt x="902970" y="67627"/>
                                            </a:moveTo>
                                            <a:cubicBezTo>
                                              <a:pt x="908685" y="69532"/>
                                              <a:pt x="902017" y="73342"/>
                                              <a:pt x="878205" y="85724"/>
                                            </a:cubicBezTo>
                                            <a:cubicBezTo>
                                              <a:pt x="863917" y="91439"/>
                                              <a:pt x="846772" y="96202"/>
                                              <a:pt x="829627" y="102869"/>
                                            </a:cubicBezTo>
                                            <a:cubicBezTo>
                                              <a:pt x="812482" y="109537"/>
                                              <a:pt x="795337" y="115252"/>
                                              <a:pt x="780097" y="120967"/>
                                            </a:cubicBezTo>
                                            <a:cubicBezTo>
                                              <a:pt x="750570" y="132397"/>
                                              <a:pt x="729615" y="138112"/>
                                              <a:pt x="735330" y="130492"/>
                                            </a:cubicBezTo>
                                            <a:lnTo>
                                              <a:pt x="721995" y="130492"/>
                                            </a:lnTo>
                                            <a:cubicBezTo>
                                              <a:pt x="734377" y="125729"/>
                                              <a:pt x="755332" y="115252"/>
                                              <a:pt x="780097" y="105727"/>
                                            </a:cubicBezTo>
                                            <a:cubicBezTo>
                                              <a:pt x="792480" y="100964"/>
                                              <a:pt x="804862" y="96202"/>
                                              <a:pt x="818197" y="91439"/>
                                            </a:cubicBezTo>
                                            <a:cubicBezTo>
                                              <a:pt x="824865" y="89534"/>
                                              <a:pt x="830580" y="86677"/>
                                              <a:pt x="837247" y="84772"/>
                                            </a:cubicBezTo>
                                            <a:cubicBezTo>
                                              <a:pt x="843915" y="82867"/>
                                              <a:pt x="849630" y="80962"/>
                                              <a:pt x="855345" y="79057"/>
                                            </a:cubicBezTo>
                                            <a:cubicBezTo>
                                              <a:pt x="878205" y="72389"/>
                                              <a:pt x="896302" y="67627"/>
                                              <a:pt x="902970" y="67627"/>
                                            </a:cubicBezTo>
                                            <a:close/>
                                            <a:moveTo>
                                              <a:pt x="1618298" y="56197"/>
                                            </a:moveTo>
                                            <a:cubicBezTo>
                                              <a:pt x="1634490" y="60007"/>
                                              <a:pt x="1651635" y="62864"/>
                                              <a:pt x="1667828" y="66674"/>
                                            </a:cubicBezTo>
                                            <a:lnTo>
                                              <a:pt x="1717358" y="80009"/>
                                            </a:lnTo>
                                            <a:cubicBezTo>
                                              <a:pt x="1724025" y="83819"/>
                                              <a:pt x="1730693" y="88582"/>
                                              <a:pt x="1737360" y="92392"/>
                                            </a:cubicBezTo>
                                            <a:cubicBezTo>
                                              <a:pt x="1723073" y="87629"/>
                                              <a:pt x="1703070" y="83819"/>
                                              <a:pt x="1682115" y="77152"/>
                                            </a:cubicBezTo>
                                            <a:cubicBezTo>
                                              <a:pt x="1661160" y="70484"/>
                                              <a:pt x="1638300" y="63817"/>
                                              <a:pt x="1618298" y="56197"/>
                                            </a:cubicBezTo>
                                            <a:close/>
                                            <a:moveTo>
                                              <a:pt x="1295400" y="31432"/>
                                            </a:moveTo>
                                            <a:cubicBezTo>
                                              <a:pt x="1312545" y="32385"/>
                                              <a:pt x="1331595" y="32385"/>
                                              <a:pt x="1349692" y="33337"/>
                                            </a:cubicBezTo>
                                            <a:cubicBezTo>
                                              <a:pt x="1368742" y="34290"/>
                                              <a:pt x="1386840" y="36195"/>
                                              <a:pt x="1403985" y="37147"/>
                                            </a:cubicBezTo>
                                            <a:cubicBezTo>
                                              <a:pt x="1439227" y="40957"/>
                                              <a:pt x="1469707" y="44767"/>
                                              <a:pt x="1489710" y="46672"/>
                                            </a:cubicBezTo>
                                            <a:cubicBezTo>
                                              <a:pt x="1580197" y="60960"/>
                                              <a:pt x="1676400" y="87630"/>
                                              <a:pt x="1763077" y="123825"/>
                                            </a:cubicBezTo>
                                            <a:cubicBezTo>
                                              <a:pt x="1849755" y="160020"/>
                                              <a:pt x="1925955" y="203835"/>
                                              <a:pt x="1980247" y="243840"/>
                                            </a:cubicBezTo>
                                            <a:cubicBezTo>
                                              <a:pt x="1995487" y="253365"/>
                                              <a:pt x="2011680" y="264795"/>
                                              <a:pt x="2027872" y="275272"/>
                                            </a:cubicBezTo>
                                            <a:cubicBezTo>
                                              <a:pt x="2044065" y="285750"/>
                                              <a:pt x="2058352" y="296227"/>
                                              <a:pt x="2069782" y="302895"/>
                                            </a:cubicBezTo>
                                            <a:cubicBezTo>
                                              <a:pt x="2091690" y="317182"/>
                                              <a:pt x="2098357" y="319087"/>
                                              <a:pt x="2066925" y="291465"/>
                                            </a:cubicBezTo>
                                            <a:cubicBezTo>
                                              <a:pt x="2107882" y="322897"/>
                                              <a:pt x="2140267" y="359092"/>
                                              <a:pt x="2170747" y="393382"/>
                                            </a:cubicBezTo>
                                            <a:cubicBezTo>
                                              <a:pt x="2185987" y="410527"/>
                                              <a:pt x="2201228" y="427672"/>
                                              <a:pt x="2216467" y="442912"/>
                                            </a:cubicBezTo>
                                            <a:cubicBezTo>
                                              <a:pt x="2231707" y="459105"/>
                                              <a:pt x="2247900" y="474345"/>
                                              <a:pt x="2265045" y="487680"/>
                                            </a:cubicBezTo>
                                            <a:cubicBezTo>
                                              <a:pt x="2247900" y="465772"/>
                                              <a:pt x="2233612" y="448627"/>
                                              <a:pt x="2223135" y="435292"/>
                                            </a:cubicBezTo>
                                            <a:cubicBezTo>
                                              <a:pt x="2211705" y="421957"/>
                                              <a:pt x="2203132" y="412432"/>
                                              <a:pt x="2195512" y="402907"/>
                                            </a:cubicBezTo>
                                            <a:cubicBezTo>
                                              <a:pt x="2191703" y="398145"/>
                                              <a:pt x="2187892" y="394335"/>
                                              <a:pt x="2184082" y="389572"/>
                                            </a:cubicBezTo>
                                            <a:cubicBezTo>
                                              <a:pt x="2180273" y="384810"/>
                                              <a:pt x="2176462" y="381000"/>
                                              <a:pt x="2172652" y="376237"/>
                                            </a:cubicBezTo>
                                            <a:cubicBezTo>
                                              <a:pt x="2165032" y="367665"/>
                                              <a:pt x="2155507" y="357187"/>
                                              <a:pt x="2142172" y="343852"/>
                                            </a:cubicBezTo>
                                            <a:cubicBezTo>
                                              <a:pt x="2207895" y="390525"/>
                                              <a:pt x="2270760" y="457200"/>
                                              <a:pt x="2323148" y="529590"/>
                                            </a:cubicBezTo>
                                            <a:cubicBezTo>
                                              <a:pt x="2375535" y="601980"/>
                                              <a:pt x="2416492" y="679132"/>
                                              <a:pt x="2447925" y="744855"/>
                                            </a:cubicBezTo>
                                            <a:cubicBezTo>
                                              <a:pt x="2448877" y="743902"/>
                                              <a:pt x="2451735" y="749617"/>
                                              <a:pt x="2461260" y="751522"/>
                                            </a:cubicBezTo>
                                            <a:cubicBezTo>
                                              <a:pt x="2472690" y="784860"/>
                                              <a:pt x="2481263" y="818197"/>
                                              <a:pt x="2489835" y="850582"/>
                                            </a:cubicBezTo>
                                            <a:cubicBezTo>
                                              <a:pt x="2497455" y="882967"/>
                                              <a:pt x="2504123" y="913447"/>
                                              <a:pt x="2507932" y="943927"/>
                                            </a:cubicBezTo>
                                            <a:cubicBezTo>
                                              <a:pt x="2512695" y="973455"/>
                                              <a:pt x="2514600" y="1002982"/>
                                              <a:pt x="2516505" y="1029652"/>
                                            </a:cubicBezTo>
                                            <a:cubicBezTo>
                                              <a:pt x="2517457" y="1042987"/>
                                              <a:pt x="2517457" y="1056322"/>
                                              <a:pt x="2517457" y="1068705"/>
                                            </a:cubicBezTo>
                                            <a:cubicBezTo>
                                              <a:pt x="2517457" y="1082040"/>
                                              <a:pt x="2518410" y="1094422"/>
                                              <a:pt x="2517457" y="1105852"/>
                                            </a:cubicBezTo>
                                            <a:cubicBezTo>
                                              <a:pt x="2516505" y="1129665"/>
                                              <a:pt x="2515552" y="1151572"/>
                                              <a:pt x="2512695" y="1171575"/>
                                            </a:cubicBezTo>
                                            <a:cubicBezTo>
                                              <a:pt x="2509838" y="1191577"/>
                                              <a:pt x="2506980" y="1209675"/>
                                              <a:pt x="2504123" y="1224915"/>
                                            </a:cubicBezTo>
                                            <a:lnTo>
                                              <a:pt x="2495340" y="1253522"/>
                                            </a:lnTo>
                                            <a:lnTo>
                                              <a:pt x="2497455" y="1295400"/>
                                            </a:lnTo>
                                            <a:cubicBezTo>
                                              <a:pt x="2497455" y="1674157"/>
                                              <a:pt x="2324743" y="2012575"/>
                                              <a:pt x="2053779" y="2236194"/>
                                            </a:cubicBezTo>
                                            <a:lnTo>
                                              <a:pt x="2050729" y="2238475"/>
                                            </a:lnTo>
                                            <a:lnTo>
                                              <a:pt x="2048828" y="2240280"/>
                                            </a:lnTo>
                                            <a:cubicBezTo>
                                              <a:pt x="1981200" y="2297430"/>
                                              <a:pt x="1908810" y="2347912"/>
                                              <a:pt x="1835468" y="2390775"/>
                                            </a:cubicBezTo>
                                            <a:cubicBezTo>
                                              <a:pt x="1828324" y="2390775"/>
                                              <a:pt x="1804035" y="2399348"/>
                                              <a:pt x="1784152" y="2405658"/>
                                            </a:cubicBezTo>
                                            <a:lnTo>
                                              <a:pt x="1774926" y="2408142"/>
                                            </a:lnTo>
                                            <a:lnTo>
                                              <a:pt x="1752823" y="2418789"/>
                                            </a:lnTo>
                                            <a:cubicBezTo>
                                              <a:pt x="1606960" y="2480484"/>
                                              <a:pt x="1446591" y="2514600"/>
                                              <a:pt x="1278255" y="2514600"/>
                                            </a:cubicBezTo>
                                            <a:cubicBezTo>
                                              <a:pt x="1152003" y="2514600"/>
                                              <a:pt x="1030232" y="2495410"/>
                                              <a:pt x="915702" y="2459787"/>
                                            </a:cubicBezTo>
                                            <a:lnTo>
                                              <a:pt x="831186" y="2428854"/>
                                            </a:lnTo>
                                            <a:lnTo>
                                              <a:pt x="821055" y="2426017"/>
                                            </a:lnTo>
                                            <a:cubicBezTo>
                                              <a:pt x="811530" y="2423160"/>
                                              <a:pt x="800100" y="2419350"/>
                                              <a:pt x="787718" y="2413635"/>
                                            </a:cubicBezTo>
                                            <a:cubicBezTo>
                                              <a:pt x="738188" y="2395537"/>
                                              <a:pt x="678180" y="2361247"/>
                                              <a:pt x="647700" y="2347912"/>
                                            </a:cubicBezTo>
                                            <a:cubicBezTo>
                                              <a:pt x="635318" y="2338387"/>
                                              <a:pt x="621030" y="2326957"/>
                                              <a:pt x="603885" y="2315527"/>
                                            </a:cubicBezTo>
                                            <a:cubicBezTo>
                                              <a:pt x="587693" y="2304097"/>
                                              <a:pt x="570548" y="2290762"/>
                                              <a:pt x="552450" y="2278380"/>
                                            </a:cubicBezTo>
                                            <a:cubicBezTo>
                                              <a:pt x="534353" y="2265045"/>
                                              <a:pt x="517208" y="2250757"/>
                                              <a:pt x="499110" y="2237422"/>
                                            </a:cubicBezTo>
                                            <a:cubicBezTo>
                                              <a:pt x="481965" y="2223135"/>
                                              <a:pt x="465773" y="2209800"/>
                                              <a:pt x="451485" y="2196465"/>
                                            </a:cubicBezTo>
                                            <a:cubicBezTo>
                                              <a:pt x="442913" y="2192655"/>
                                              <a:pt x="406718" y="2160270"/>
                                              <a:pt x="411480" y="2171700"/>
                                            </a:cubicBezTo>
                                            <a:cubicBezTo>
                                              <a:pt x="433388" y="2190750"/>
                                              <a:pt x="447675" y="2205990"/>
                                              <a:pt x="461963" y="2219325"/>
                                            </a:cubicBezTo>
                                            <a:cubicBezTo>
                                              <a:pt x="476250" y="2233612"/>
                                              <a:pt x="490538" y="2247900"/>
                                              <a:pt x="514350" y="2266950"/>
                                            </a:cubicBezTo>
                                            <a:cubicBezTo>
                                              <a:pt x="507683" y="2265997"/>
                                              <a:pt x="497205" y="2260282"/>
                                              <a:pt x="485775" y="2251710"/>
                                            </a:cubicBezTo>
                                            <a:cubicBezTo>
                                              <a:pt x="474345" y="2242185"/>
                                              <a:pt x="461010" y="2229802"/>
                                              <a:pt x="445770" y="2215515"/>
                                            </a:cubicBezTo>
                                            <a:cubicBezTo>
                                              <a:pt x="431483" y="2201227"/>
                                              <a:pt x="416243" y="2184082"/>
                                              <a:pt x="401003" y="2167890"/>
                                            </a:cubicBezTo>
                                            <a:cubicBezTo>
                                              <a:pt x="393383" y="2159317"/>
                                              <a:pt x="385763" y="2150745"/>
                                              <a:pt x="378143" y="2142172"/>
                                            </a:cubicBezTo>
                                            <a:cubicBezTo>
                                              <a:pt x="370523" y="2133600"/>
                                              <a:pt x="362903" y="2125027"/>
                                              <a:pt x="355283" y="2116455"/>
                                            </a:cubicBezTo>
                                            <a:cubicBezTo>
                                              <a:pt x="367665" y="2126932"/>
                                              <a:pt x="380048" y="2135505"/>
                                              <a:pt x="392430" y="2145030"/>
                                            </a:cubicBezTo>
                                            <a:cubicBezTo>
                                              <a:pt x="366713" y="2118360"/>
                                              <a:pt x="342186" y="2088118"/>
                                              <a:pt x="319326" y="2055971"/>
                                            </a:cubicBezTo>
                                            <a:lnTo>
                                              <a:pt x="282887" y="1997944"/>
                                            </a:lnTo>
                                            <a:lnTo>
                                              <a:pt x="267275" y="1977066"/>
                                            </a:lnTo>
                                            <a:cubicBezTo>
                                              <a:pt x="245366" y="1944635"/>
                                              <a:pt x="224975" y="1911093"/>
                                              <a:pt x="206206" y="1876543"/>
                                            </a:cubicBezTo>
                                            <a:lnTo>
                                              <a:pt x="160874" y="1782439"/>
                                            </a:lnTo>
                                            <a:lnTo>
                                              <a:pt x="188595" y="1867852"/>
                                            </a:lnTo>
                                            <a:cubicBezTo>
                                              <a:pt x="146685" y="1795462"/>
                                              <a:pt x="115253" y="1707832"/>
                                              <a:pt x="94298" y="1623060"/>
                                            </a:cubicBezTo>
                                            <a:cubicBezTo>
                                              <a:pt x="72390" y="1538287"/>
                                              <a:pt x="61913" y="1457325"/>
                                              <a:pt x="48578" y="1397317"/>
                                            </a:cubicBezTo>
                                            <a:cubicBezTo>
                                              <a:pt x="48578" y="1424940"/>
                                              <a:pt x="53340" y="1457325"/>
                                              <a:pt x="57150" y="1489710"/>
                                            </a:cubicBezTo>
                                            <a:cubicBezTo>
                                              <a:pt x="60008" y="1505902"/>
                                              <a:pt x="62865" y="1522095"/>
                                              <a:pt x="65723" y="1538287"/>
                                            </a:cubicBezTo>
                                            <a:cubicBezTo>
                                              <a:pt x="68580" y="1554480"/>
                                              <a:pt x="72390" y="1569720"/>
                                              <a:pt x="76200" y="1584007"/>
                                            </a:cubicBezTo>
                                            <a:cubicBezTo>
                                              <a:pt x="89535" y="1642110"/>
                                              <a:pt x="102870" y="1685925"/>
                                              <a:pt x="93345" y="1687830"/>
                                            </a:cubicBezTo>
                                            <a:cubicBezTo>
                                              <a:pt x="90488" y="1686877"/>
                                              <a:pt x="85725" y="1679257"/>
                                              <a:pt x="80010" y="1665922"/>
                                            </a:cubicBezTo>
                                            <a:cubicBezTo>
                                              <a:pt x="75248" y="1652587"/>
                                              <a:pt x="68580" y="1634490"/>
                                              <a:pt x="62865" y="1614487"/>
                                            </a:cubicBezTo>
                                            <a:cubicBezTo>
                                              <a:pt x="58103" y="1594485"/>
                                              <a:pt x="53340" y="1572577"/>
                                              <a:pt x="48578" y="1551622"/>
                                            </a:cubicBezTo>
                                            <a:cubicBezTo>
                                              <a:pt x="50483" y="1524952"/>
                                              <a:pt x="47625" y="1505902"/>
                                              <a:pt x="45720" y="1489710"/>
                                            </a:cubicBezTo>
                                            <a:cubicBezTo>
                                              <a:pt x="40005" y="1422082"/>
                                              <a:pt x="36195" y="1359217"/>
                                              <a:pt x="35243" y="1299210"/>
                                            </a:cubicBezTo>
                                            <a:cubicBezTo>
                                              <a:pt x="35243" y="1283970"/>
                                              <a:pt x="35243" y="1268730"/>
                                              <a:pt x="35243" y="1254442"/>
                                            </a:cubicBezTo>
                                            <a:cubicBezTo>
                                              <a:pt x="35243" y="1246822"/>
                                              <a:pt x="35243" y="1239202"/>
                                              <a:pt x="35243" y="1232535"/>
                                            </a:cubicBezTo>
                                            <a:cubicBezTo>
                                              <a:pt x="35243" y="1224915"/>
                                              <a:pt x="36195" y="1218247"/>
                                              <a:pt x="36195" y="1210627"/>
                                            </a:cubicBezTo>
                                            <a:cubicBezTo>
                                              <a:pt x="37148" y="1196340"/>
                                              <a:pt x="37148" y="1181100"/>
                                              <a:pt x="38100" y="1166812"/>
                                            </a:cubicBezTo>
                                            <a:cubicBezTo>
                                              <a:pt x="39053" y="1152525"/>
                                              <a:pt x="40958" y="1138237"/>
                                              <a:pt x="41910" y="1123950"/>
                                            </a:cubicBezTo>
                                            <a:cubicBezTo>
                                              <a:pt x="42863" y="1117282"/>
                                              <a:pt x="42863" y="1109662"/>
                                              <a:pt x="43815" y="1102995"/>
                                            </a:cubicBezTo>
                                            <a:lnTo>
                                              <a:pt x="46673" y="1082040"/>
                                            </a:lnTo>
                                            <a:cubicBezTo>
                                              <a:pt x="48578" y="1067752"/>
                                              <a:pt x="50483" y="1053465"/>
                                              <a:pt x="53340" y="1040130"/>
                                            </a:cubicBezTo>
                                            <a:cubicBezTo>
                                              <a:pt x="59055" y="1012507"/>
                                              <a:pt x="64770" y="984885"/>
                                              <a:pt x="72390" y="957262"/>
                                            </a:cubicBezTo>
                                            <a:cubicBezTo>
                                              <a:pt x="88583" y="902017"/>
                                              <a:pt x="110490" y="849630"/>
                                              <a:pt x="140018" y="799147"/>
                                            </a:cubicBezTo>
                                            <a:cubicBezTo>
                                              <a:pt x="143352" y="808672"/>
                                              <a:pt x="155496" y="799862"/>
                                              <a:pt x="173355" y="780574"/>
                                            </a:cubicBezTo>
                                            <a:lnTo>
                                              <a:pt x="175420" y="778164"/>
                                            </a:lnTo>
                                            <a:lnTo>
                                              <a:pt x="206206" y="714257"/>
                                            </a:lnTo>
                                            <a:lnTo>
                                              <a:pt x="258734" y="634160"/>
                                            </a:lnTo>
                                            <a:lnTo>
                                              <a:pt x="251460" y="641985"/>
                                            </a:lnTo>
                                            <a:cubicBezTo>
                                              <a:pt x="240982" y="652462"/>
                                              <a:pt x="232410" y="661987"/>
                                              <a:pt x="231457" y="658177"/>
                                            </a:cubicBezTo>
                                            <a:cubicBezTo>
                                              <a:pt x="231457" y="654367"/>
                                              <a:pt x="239077" y="637222"/>
                                              <a:pt x="262890" y="597217"/>
                                            </a:cubicBezTo>
                                            <a:cubicBezTo>
                                              <a:pt x="240982" y="635317"/>
                                              <a:pt x="224790" y="655320"/>
                                              <a:pt x="213360" y="670560"/>
                                            </a:cubicBezTo>
                                            <a:cubicBezTo>
                                              <a:pt x="201930" y="684847"/>
                                              <a:pt x="193357" y="693420"/>
                                              <a:pt x="187642" y="706755"/>
                                            </a:cubicBezTo>
                                            <a:cubicBezTo>
                                              <a:pt x="182880" y="702945"/>
                                              <a:pt x="194310" y="679132"/>
                                              <a:pt x="210502" y="647700"/>
                                            </a:cubicBezTo>
                                            <a:cubicBezTo>
                                              <a:pt x="219075" y="632460"/>
                                              <a:pt x="229552" y="615315"/>
                                              <a:pt x="240030" y="597217"/>
                                            </a:cubicBezTo>
                                            <a:cubicBezTo>
                                              <a:pt x="251460" y="580072"/>
                                              <a:pt x="263842" y="562927"/>
                                              <a:pt x="274320" y="546735"/>
                                            </a:cubicBezTo>
                                            <a:cubicBezTo>
                                              <a:pt x="297180" y="515302"/>
                                              <a:pt x="316230" y="488632"/>
                                              <a:pt x="321945" y="480060"/>
                                            </a:cubicBezTo>
                                            <a:cubicBezTo>
                                              <a:pt x="323850" y="475297"/>
                                              <a:pt x="322897" y="475297"/>
                                              <a:pt x="316230" y="480060"/>
                                            </a:cubicBezTo>
                                            <a:cubicBezTo>
                                              <a:pt x="312420" y="481965"/>
                                              <a:pt x="307657" y="485775"/>
                                              <a:pt x="301942" y="491490"/>
                                            </a:cubicBezTo>
                                            <a:cubicBezTo>
                                              <a:pt x="296227" y="497205"/>
                                              <a:pt x="288607" y="503872"/>
                                              <a:pt x="280035" y="513397"/>
                                            </a:cubicBezTo>
                                            <a:cubicBezTo>
                                              <a:pt x="238125" y="555307"/>
                                              <a:pt x="200977" y="614362"/>
                                              <a:pt x="172402" y="670560"/>
                                            </a:cubicBezTo>
                                            <a:cubicBezTo>
                                              <a:pt x="164782" y="684847"/>
                                              <a:pt x="158115" y="699135"/>
                                              <a:pt x="151447" y="712470"/>
                                            </a:cubicBezTo>
                                            <a:cubicBezTo>
                                              <a:pt x="144780" y="726757"/>
                                              <a:pt x="138112" y="739140"/>
                                              <a:pt x="132397" y="751522"/>
                                            </a:cubicBezTo>
                                            <a:cubicBezTo>
                                              <a:pt x="121920" y="776287"/>
                                              <a:pt x="109537" y="797242"/>
                                              <a:pt x="100012" y="814387"/>
                                            </a:cubicBezTo>
                                            <a:cubicBezTo>
                                              <a:pt x="89535" y="825817"/>
                                              <a:pt x="87630" y="819150"/>
                                              <a:pt x="92392" y="801052"/>
                                            </a:cubicBezTo>
                                            <a:cubicBezTo>
                                              <a:pt x="94297" y="791527"/>
                                              <a:pt x="99060" y="780097"/>
                                              <a:pt x="103822" y="765810"/>
                                            </a:cubicBezTo>
                                            <a:cubicBezTo>
                                              <a:pt x="109537" y="752475"/>
                                              <a:pt x="115252" y="736282"/>
                                              <a:pt x="123825" y="719137"/>
                                            </a:cubicBezTo>
                                            <a:cubicBezTo>
                                              <a:pt x="139065" y="684847"/>
                                              <a:pt x="160020" y="646747"/>
                                              <a:pt x="180975" y="612457"/>
                                            </a:cubicBezTo>
                                            <a:cubicBezTo>
                                              <a:pt x="192405" y="596265"/>
                                              <a:pt x="202882" y="579120"/>
                                              <a:pt x="213360" y="563880"/>
                                            </a:cubicBezTo>
                                            <a:cubicBezTo>
                                              <a:pt x="223837" y="549592"/>
                                              <a:pt x="233362" y="535305"/>
                                              <a:pt x="241935" y="523875"/>
                                            </a:cubicBezTo>
                                            <a:cubicBezTo>
                                              <a:pt x="249555" y="513397"/>
                                              <a:pt x="260985" y="499110"/>
                                              <a:pt x="273367" y="483870"/>
                                            </a:cubicBezTo>
                                            <a:cubicBezTo>
                                              <a:pt x="280035" y="476250"/>
                                              <a:pt x="286702" y="468630"/>
                                              <a:pt x="293370" y="461010"/>
                                            </a:cubicBezTo>
                                            <a:cubicBezTo>
                                              <a:pt x="300037" y="453390"/>
                                              <a:pt x="306705" y="445770"/>
                                              <a:pt x="313372" y="439102"/>
                                            </a:cubicBezTo>
                                            <a:cubicBezTo>
                                              <a:pt x="326707" y="424815"/>
                                              <a:pt x="339090" y="414337"/>
                                              <a:pt x="347662" y="406717"/>
                                            </a:cubicBezTo>
                                            <a:cubicBezTo>
                                              <a:pt x="356235" y="399097"/>
                                              <a:pt x="360997" y="397192"/>
                                              <a:pt x="360045" y="401955"/>
                                            </a:cubicBezTo>
                                            <a:cubicBezTo>
                                              <a:pt x="402907" y="349567"/>
                                              <a:pt x="450532" y="305752"/>
                                              <a:pt x="500062" y="269557"/>
                                            </a:cubicBezTo>
                                            <a:cubicBezTo>
                                              <a:pt x="511492" y="260985"/>
                                              <a:pt x="524827" y="253365"/>
                                              <a:pt x="537210" y="244792"/>
                                            </a:cubicBezTo>
                                            <a:cubicBezTo>
                                              <a:pt x="549592" y="237172"/>
                                              <a:pt x="561975" y="228600"/>
                                              <a:pt x="575310" y="221932"/>
                                            </a:cubicBezTo>
                                            <a:cubicBezTo>
                                              <a:pt x="587692" y="215265"/>
                                              <a:pt x="601027" y="207645"/>
                                              <a:pt x="613410" y="200977"/>
                                            </a:cubicBezTo>
                                            <a:cubicBezTo>
                                              <a:pt x="626745" y="194310"/>
                                              <a:pt x="639127" y="187642"/>
                                              <a:pt x="652462" y="181927"/>
                                            </a:cubicBezTo>
                                            <a:lnTo>
                                              <a:pt x="671512" y="172402"/>
                                            </a:lnTo>
                                            <a:lnTo>
                                              <a:pt x="691515" y="163830"/>
                                            </a:lnTo>
                                            <a:cubicBezTo>
                                              <a:pt x="703897" y="158115"/>
                                              <a:pt x="717232" y="152400"/>
                                              <a:pt x="730567" y="147637"/>
                                            </a:cubicBezTo>
                                            <a:cubicBezTo>
                                              <a:pt x="757237" y="138112"/>
                                              <a:pt x="782955" y="126682"/>
                                              <a:pt x="810577" y="118110"/>
                                            </a:cubicBezTo>
                                            <a:cubicBezTo>
                                              <a:pt x="864870" y="98107"/>
                                              <a:pt x="920115" y="80962"/>
                                              <a:pt x="979170" y="60960"/>
                                            </a:cubicBezTo>
                                            <a:cubicBezTo>
                                              <a:pt x="1000125" y="58102"/>
                                              <a:pt x="1016317" y="55245"/>
                                              <a:pt x="1031557" y="54292"/>
                                            </a:cubicBezTo>
                                            <a:cubicBezTo>
                                              <a:pt x="1046797" y="53340"/>
                                              <a:pt x="1060132" y="53340"/>
                                              <a:pt x="1074420" y="52387"/>
                                            </a:cubicBezTo>
                                            <a:cubicBezTo>
                                              <a:pt x="1088707" y="51435"/>
                                              <a:pt x="1103947" y="51435"/>
                                              <a:pt x="1122045" y="50482"/>
                                            </a:cubicBezTo>
                                            <a:cubicBezTo>
                                              <a:pt x="1140142" y="49530"/>
                                              <a:pt x="1162050" y="47625"/>
                                              <a:pt x="1189672" y="45720"/>
                                            </a:cubicBezTo>
                                            <a:cubicBezTo>
                                              <a:pt x="1180147" y="41910"/>
                                              <a:pt x="1188720" y="38100"/>
                                              <a:pt x="1208722" y="35242"/>
                                            </a:cubicBezTo>
                                            <a:cubicBezTo>
                                              <a:pt x="1219200" y="34290"/>
                                              <a:pt x="1232535" y="33337"/>
                                              <a:pt x="1246822" y="32385"/>
                                            </a:cubicBezTo>
                                            <a:cubicBezTo>
                                              <a:pt x="1261110" y="31432"/>
                                              <a:pt x="1278255" y="30480"/>
                                              <a:pt x="1295400" y="31432"/>
                                            </a:cubicBezTo>
                                            <a:close/>
                                            <a:moveTo>
                                              <a:pt x="1276350" y="0"/>
                                            </a:moveTo>
                                            <a:cubicBezTo>
                                              <a:pt x="1375410" y="0"/>
                                              <a:pt x="1469708" y="15240"/>
                                              <a:pt x="1536383" y="31432"/>
                                            </a:cubicBezTo>
                                            <a:cubicBezTo>
                                              <a:pt x="1512570" y="30480"/>
                                              <a:pt x="1488758" y="28575"/>
                                              <a:pt x="1465898" y="27622"/>
                                            </a:cubicBezTo>
                                            <a:cubicBezTo>
                                              <a:pt x="1438275" y="23812"/>
                                              <a:pt x="1409700" y="20002"/>
                                              <a:pt x="1380173" y="19050"/>
                                            </a:cubicBezTo>
                                            <a:cubicBezTo>
                                              <a:pt x="1365885" y="19050"/>
                                              <a:pt x="1350645" y="18097"/>
                                              <a:pt x="1336358" y="18097"/>
                                            </a:cubicBezTo>
                                            <a:cubicBezTo>
                                              <a:pt x="1322070" y="19050"/>
                                              <a:pt x="1306830" y="19050"/>
                                              <a:pt x="1292543" y="19050"/>
                                            </a:cubicBezTo>
                                            <a:cubicBezTo>
                                              <a:pt x="1278255" y="19050"/>
                                              <a:pt x="1263015" y="20002"/>
                                              <a:pt x="1248728" y="20955"/>
                                            </a:cubicBezTo>
                                            <a:cubicBezTo>
                                              <a:pt x="1233488" y="21907"/>
                                              <a:pt x="1219200" y="21907"/>
                                              <a:pt x="1204913" y="23812"/>
                                            </a:cubicBezTo>
                                            <a:cubicBezTo>
                                              <a:pt x="1176338" y="27622"/>
                                              <a:pt x="1147763" y="28575"/>
                                              <a:pt x="1119188" y="32385"/>
                                            </a:cubicBezTo>
                                            <a:cubicBezTo>
                                              <a:pt x="1107758" y="32385"/>
                                              <a:pt x="1097280" y="32385"/>
                                              <a:pt x="1086803" y="33337"/>
                                            </a:cubicBezTo>
                                            <a:cubicBezTo>
                                              <a:pt x="1076325" y="33337"/>
                                              <a:pt x="1066800" y="35242"/>
                                              <a:pt x="1057275" y="36195"/>
                                            </a:cubicBezTo>
                                            <a:cubicBezTo>
                                              <a:pt x="1038225" y="39052"/>
                                              <a:pt x="1022033" y="40005"/>
                                              <a:pt x="1009650" y="42862"/>
                                            </a:cubicBezTo>
                                            <a:cubicBezTo>
                                              <a:pt x="984885" y="47625"/>
                                              <a:pt x="976313" y="47625"/>
                                              <a:pt x="997268" y="35242"/>
                                            </a:cubicBezTo>
                                            <a:cubicBezTo>
                                              <a:pt x="1076325" y="14287"/>
                                              <a:pt x="1178243" y="0"/>
                                              <a:pt x="127635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2"/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17" name="Imagen 28" descr="Icono de teléfono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3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83820" y="83820"/>
                                        <a:ext cx="164465" cy="1644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4BFA2FD0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3592cf [3205]" stroked="f">
                              <v:stroke joinstyle="miter"/>
      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      <v:imagedata r:id="rId14" o:title="Icono de teléfono"/>
                              <v:path arrowok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850" w:type="dxa"/>
                </w:tcPr>
                <w:p w14:paraId="6D3F584D" w14:textId="206F14CA" w:rsidR="00F72AD9" w:rsidRDefault="00F72AD9" w:rsidP="00F72AD9">
                  <w:r>
                    <w:t>+56</w:t>
                  </w:r>
                  <w:r>
                    <w:t xml:space="preserve"> </w:t>
                  </w:r>
                  <w:r>
                    <w:t>9</w:t>
                  </w:r>
                  <w:r>
                    <w:t xml:space="preserve"> </w:t>
                  </w:r>
                  <w:r>
                    <w:t>67458947</w:t>
                  </w:r>
                </w:p>
              </w:tc>
            </w:tr>
            <w:tr w:rsidR="00F72AD9" w14:paraId="0A71EA32" w14:textId="77777777" w:rsidTr="00F72AD9">
              <w:tc>
                <w:tcPr>
                  <w:tcW w:w="809" w:type="dxa"/>
                  <w:vMerge/>
                </w:tcPr>
                <w:p w14:paraId="55AFE89A" w14:textId="77777777" w:rsidR="00F72AD9" w:rsidRDefault="00F72AD9" w:rsidP="00F72AD9"/>
              </w:tc>
              <w:tc>
                <w:tcPr>
                  <w:tcW w:w="5850" w:type="dxa"/>
                </w:tcPr>
                <w:p w14:paraId="587B3A21" w14:textId="77777777" w:rsidR="00F72AD9" w:rsidRDefault="00F72AD9" w:rsidP="00F72AD9"/>
              </w:tc>
            </w:tr>
            <w:tr w:rsidR="00F72AD9" w14:paraId="4CE29080" w14:textId="77777777" w:rsidTr="00F72AD9">
              <w:tc>
                <w:tcPr>
                  <w:tcW w:w="809" w:type="dxa"/>
                  <w:vMerge/>
                </w:tcPr>
                <w:p w14:paraId="6D8AAF97" w14:textId="77777777" w:rsidR="00F72AD9" w:rsidRDefault="00F72AD9" w:rsidP="00F72AD9"/>
              </w:tc>
              <w:tc>
                <w:tcPr>
                  <w:tcW w:w="5850" w:type="dxa"/>
                </w:tcPr>
                <w:p w14:paraId="7C7F2B36" w14:textId="0CDD958C" w:rsidR="00F72AD9" w:rsidRDefault="00F72AD9" w:rsidP="00F72AD9">
                  <w:r>
                    <w:rPr>
                      <w:noProof/>
                    </w:rPr>
                    <w:drawing>
                      <wp:inline distT="0" distB="0" distL="0" distR="0" wp14:anchorId="2BBECB97" wp14:editId="687CDA71">
                        <wp:extent cx="621323" cy="232995"/>
                        <wp:effectExtent l="0" t="0" r="7620" b="0"/>
                        <wp:docPr id="4" name="Imagen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unnamed.jpg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9711" cy="2511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2C76FF6" w14:textId="77777777" w:rsidR="00F72AD9" w:rsidRPr="00F72AD9" w:rsidRDefault="00F72AD9" w:rsidP="00F72AD9"/>
          <w:p w14:paraId="74C2319F" w14:textId="248EB57C" w:rsidR="00F72AD9" w:rsidRPr="00F72AD9" w:rsidRDefault="00F72AD9" w:rsidP="00F72AD9">
            <w:pPr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  <w:t>Diagramas</w:t>
            </w:r>
          </w:p>
          <w:p w14:paraId="45AEE584" w14:textId="3C8121CC" w:rsidR="00A86FAA" w:rsidRDefault="002B10EF" w:rsidP="00A86FAA">
            <w:pPr>
              <w:pStyle w:val="Contenid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036BA5" wp14:editId="182C8E88">
                  <wp:extent cx="6249061" cy="3188677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0428" cy="3276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55AB6" w14:textId="24366B1B" w:rsidR="00D077E9" w:rsidRDefault="002B10EF" w:rsidP="00F72AD9">
            <w:r>
              <w:rPr>
                <w:noProof/>
              </w:rPr>
              <w:drawing>
                <wp:inline distT="0" distB="0" distL="0" distR="0" wp14:anchorId="11A110EB" wp14:editId="6B12B214">
                  <wp:extent cx="2057400" cy="9144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7C219" w14:textId="40E8FBB2" w:rsidR="002B2D3C" w:rsidRDefault="002B2D3C" w:rsidP="00F72AD9">
            <w:r>
              <w:rPr>
                <w:noProof/>
              </w:rPr>
              <w:drawing>
                <wp:inline distT="0" distB="0" distL="0" distR="0" wp14:anchorId="450CC191" wp14:editId="156AB2B7">
                  <wp:extent cx="5514975" cy="2066925"/>
                  <wp:effectExtent l="0" t="0" r="9525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EEB06" w14:textId="7FE9D753" w:rsidR="002B10EF" w:rsidRDefault="002B10EF" w:rsidP="00F72AD9">
            <w:r>
              <w:rPr>
                <w:noProof/>
              </w:rPr>
              <w:lastRenderedPageBreak/>
              <w:drawing>
                <wp:inline distT="0" distB="0" distL="0" distR="0" wp14:anchorId="44DAC225" wp14:editId="1756D910">
                  <wp:extent cx="4352925" cy="306705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67C98" w14:textId="77777777" w:rsidR="002B10EF" w:rsidRDefault="002B10EF" w:rsidP="00F72AD9"/>
          <w:p w14:paraId="2BE7DB64" w14:textId="77777777" w:rsidR="002B10EF" w:rsidRDefault="002B10EF" w:rsidP="00F72AD9"/>
          <w:p w14:paraId="57DC0D09" w14:textId="2FECFFAB" w:rsidR="001162EF" w:rsidRPr="00A86FAA" w:rsidRDefault="00A86FAA" w:rsidP="00F72AD9">
            <w:pPr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  <w:t>P</w:t>
            </w:r>
            <w:r w:rsidRPr="00A86FAA"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  <w:t>atrones de diseño</w:t>
            </w:r>
          </w:p>
          <w:p w14:paraId="03D89053" w14:textId="77777777" w:rsidR="001162EF" w:rsidRDefault="001162EF" w:rsidP="00A86FAA">
            <w:pPr>
              <w:pStyle w:val="Contenido"/>
              <w:rPr>
                <w:noProof/>
              </w:rPr>
            </w:pPr>
          </w:p>
          <w:p w14:paraId="7BD501D5" w14:textId="50794210" w:rsidR="00A86FAA" w:rsidRDefault="00A86FAA" w:rsidP="007E77C8">
            <w:pPr>
              <w:pStyle w:val="Contenido"/>
              <w:jc w:val="both"/>
              <w:rPr>
                <w:noProof/>
              </w:rPr>
            </w:pPr>
            <w:r w:rsidRPr="00095E3D">
              <w:rPr>
                <w:b/>
                <w:noProof/>
              </w:rPr>
              <w:t>Singleton</w:t>
            </w:r>
            <w:r w:rsidR="00694FDD">
              <w:rPr>
                <w:noProof/>
              </w:rPr>
              <w:t xml:space="preserve">: </w:t>
            </w:r>
            <w:r w:rsidR="001162EF">
              <w:rPr>
                <w:noProof/>
              </w:rPr>
              <w:t xml:space="preserve">En la implementación </w:t>
            </w:r>
            <w:r w:rsidR="001162EF">
              <w:rPr>
                <w:noProof/>
              </w:rPr>
              <w:t>4</w:t>
            </w:r>
            <w:r w:rsidR="001162EF">
              <w:rPr>
                <w:noProof/>
              </w:rPr>
              <w:t>,</w:t>
            </w:r>
            <w:r w:rsidR="001162EF">
              <w:rPr>
                <w:noProof/>
              </w:rPr>
              <w:t xml:space="preserve"> se aprecian 2 formas distintas de realizar un patrón Singleton, el Ejemplo2 es del tipo thread-safe inicialización lazy de un check y el Ejemplo1 es de </w:t>
            </w:r>
            <w:r w:rsidR="001162EF">
              <w:rPr>
                <w:noProof/>
              </w:rPr>
              <w:t>inicialización</w:t>
            </w:r>
            <w:r w:rsidR="001162EF">
              <w:rPr>
                <w:noProof/>
              </w:rPr>
              <w:t xml:space="preserve"> eager.</w:t>
            </w:r>
            <w:r w:rsidR="00694FDD">
              <w:rPr>
                <w:noProof/>
              </w:rPr>
              <w:t xml:space="preserve"> </w:t>
            </w:r>
          </w:p>
          <w:p w14:paraId="37F5BEC6" w14:textId="6062A7CD" w:rsidR="00DF027C" w:rsidRDefault="00A86FAA" w:rsidP="007E77C8">
            <w:pPr>
              <w:pStyle w:val="Contenido"/>
              <w:jc w:val="both"/>
              <w:rPr>
                <w:noProof/>
              </w:rPr>
            </w:pPr>
            <w:r w:rsidRPr="00095E3D">
              <w:rPr>
                <w:b/>
                <w:noProof/>
              </w:rPr>
              <w:t>DAO</w:t>
            </w:r>
            <w:r w:rsidR="00694FDD">
              <w:rPr>
                <w:noProof/>
              </w:rPr>
              <w:t>: En la implementación 2, la clase EmpresaPersona actúa como Data Access Object, extrayendo información de la clase Store (</w:t>
            </w:r>
            <w:r w:rsidR="00694FDD">
              <w:rPr>
                <w:noProof/>
              </w:rPr>
              <w:t>DataSource</w:t>
            </w:r>
            <w:r w:rsidR="00694FDD">
              <w:rPr>
                <w:noProof/>
              </w:rPr>
              <w:t>).</w:t>
            </w:r>
          </w:p>
          <w:p w14:paraId="43CC4D1F" w14:textId="26257D12" w:rsidR="00694FDD" w:rsidRDefault="00694FDD" w:rsidP="007E77C8">
            <w:pPr>
              <w:pStyle w:val="Contenido"/>
              <w:jc w:val="both"/>
              <w:rPr>
                <w:noProof/>
              </w:rPr>
            </w:pPr>
            <w:r w:rsidRPr="00095E3D">
              <w:rPr>
                <w:b/>
                <w:noProof/>
              </w:rPr>
              <w:t>Factory</w:t>
            </w:r>
            <w:r>
              <w:rPr>
                <w:noProof/>
              </w:rPr>
              <w:t>: En la implementación 3, la clase Clasificador actúa bajo el patrón Factory, entregando instancias de clases de acuerdo a ciertos criterios.</w:t>
            </w:r>
          </w:p>
          <w:p w14:paraId="073BE8DE" w14:textId="77777777" w:rsidR="001162EF" w:rsidRDefault="001162EF" w:rsidP="00A86FAA">
            <w:pPr>
              <w:pStyle w:val="Contenido"/>
              <w:rPr>
                <w:noProof/>
              </w:rPr>
            </w:pPr>
          </w:p>
          <w:p w14:paraId="64A13F83" w14:textId="77777777" w:rsidR="001162EF" w:rsidRDefault="001162EF" w:rsidP="00A86FAA">
            <w:pPr>
              <w:pStyle w:val="Contenido"/>
              <w:rPr>
                <w:noProof/>
              </w:rPr>
            </w:pPr>
          </w:p>
          <w:p w14:paraId="6B6C8C28" w14:textId="075AD8AA" w:rsidR="00A86FAA" w:rsidRPr="00A86FAA" w:rsidRDefault="00A86FAA" w:rsidP="00DF027C">
            <w:pPr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</w:pPr>
            <w:r w:rsidRPr="00A86FAA"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  <w:t>Errores, falencias &amp; posibles mejoras</w:t>
            </w:r>
          </w:p>
          <w:p w14:paraId="511132BC" w14:textId="77777777" w:rsidR="00095E3D" w:rsidRDefault="00095E3D" w:rsidP="00DF027C">
            <w:pPr>
              <w:rPr>
                <w:b w:val="0"/>
                <w:bCs/>
                <w:noProof/>
              </w:rPr>
            </w:pPr>
          </w:p>
          <w:p w14:paraId="2E56FE4A" w14:textId="3EB309EF" w:rsidR="00A86FAA" w:rsidRPr="00095E3D" w:rsidRDefault="00095E3D" w:rsidP="00DF027C">
            <w:pPr>
              <w:rPr>
                <w:b w:val="0"/>
                <w:bCs/>
                <w:noProof/>
              </w:rPr>
            </w:pPr>
            <w:r w:rsidRPr="00095E3D">
              <w:rPr>
                <w:b w:val="0"/>
                <w:bCs/>
                <w:noProof/>
              </w:rPr>
              <w:t xml:space="preserve">Para todos los casos, es </w:t>
            </w:r>
            <w:r>
              <w:rPr>
                <w:b w:val="0"/>
                <w:bCs/>
                <w:noProof/>
              </w:rPr>
              <w:t>recomendable</w:t>
            </w:r>
            <w:r w:rsidRPr="00095E3D">
              <w:rPr>
                <w:b w:val="0"/>
                <w:bCs/>
                <w:noProof/>
              </w:rPr>
              <w:t xml:space="preserve"> implementar pruebas unitarias</w:t>
            </w:r>
            <w:r w:rsidR="00DC4A8A">
              <w:rPr>
                <w:b w:val="0"/>
                <w:bCs/>
                <w:noProof/>
              </w:rPr>
              <w:t xml:space="preserve"> y en lo posible, utilizar frameworks que ayuden a cumplir con los estándares mínimos de calidad</w:t>
            </w:r>
            <w:bookmarkStart w:id="0" w:name="_GoBack"/>
            <w:bookmarkEnd w:id="0"/>
            <w:r w:rsidR="00DC4A8A">
              <w:rPr>
                <w:b w:val="0"/>
                <w:bCs/>
                <w:noProof/>
              </w:rPr>
              <w:t>.</w:t>
            </w:r>
          </w:p>
          <w:p w14:paraId="64A06C05" w14:textId="6A8C1070" w:rsidR="00795B46" w:rsidRDefault="00795B46" w:rsidP="00DF027C">
            <w:pPr>
              <w:rPr>
                <w:b w:val="0"/>
                <w:bCs/>
                <w:noProof/>
              </w:rPr>
            </w:pPr>
            <w:r>
              <w:rPr>
                <w:noProof/>
              </w:rPr>
              <w:t xml:space="preserve">Implementación </w:t>
            </w:r>
            <w:r>
              <w:rPr>
                <w:noProof/>
              </w:rPr>
              <w:t>1:</w:t>
            </w:r>
            <w:r w:rsidR="00095E3D">
              <w:rPr>
                <w:noProof/>
              </w:rPr>
              <w:t xml:space="preserve"> </w:t>
            </w:r>
            <w:r w:rsidR="00095E3D" w:rsidRPr="00095E3D">
              <w:rPr>
                <w:b w:val="0"/>
                <w:bCs/>
                <w:noProof/>
              </w:rPr>
              <w:t>Con las pruebas unitarias, se hubiesen detectado a tiempo validaciones como</w:t>
            </w:r>
            <w:r w:rsidR="00095E3D">
              <w:rPr>
                <w:b w:val="0"/>
                <w:bCs/>
                <w:noProof/>
              </w:rPr>
              <w:t xml:space="preserve"> dividir por 0, ingreso de caratéres no numéricos, datos obligatorios, largo de valores, control adecuado de excepciones, etc.</w:t>
            </w:r>
          </w:p>
          <w:p w14:paraId="1A5F84A9" w14:textId="51ECDEFE" w:rsidR="00095E3D" w:rsidRPr="00095E3D" w:rsidRDefault="00095E3D" w:rsidP="00DF027C">
            <w:pPr>
              <w:rPr>
                <w:b w:val="0"/>
                <w:bCs/>
                <w:noProof/>
              </w:rPr>
            </w:pPr>
            <w:r>
              <w:rPr>
                <w:b w:val="0"/>
                <w:bCs/>
                <w:noProof/>
              </w:rPr>
              <w:t>En lo posible, desarrollar en base a TDD y principios SOLID.</w:t>
            </w:r>
          </w:p>
          <w:p w14:paraId="06D608C8" w14:textId="2C1BD193" w:rsidR="00795B46" w:rsidRDefault="00795B46" w:rsidP="00795B46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Implementación </w:t>
            </w:r>
            <w:r>
              <w:rPr>
                <w:noProof/>
              </w:rPr>
              <w:t>2</w:t>
            </w:r>
            <w:r>
              <w:rPr>
                <w:noProof/>
              </w:rPr>
              <w:t>:</w:t>
            </w:r>
            <w:r w:rsidR="007E77C8">
              <w:rPr>
                <w:noProof/>
              </w:rPr>
              <w:t xml:space="preserve"> </w:t>
            </w:r>
            <w:r w:rsidR="007E77C8" w:rsidRPr="007E77C8">
              <w:rPr>
                <w:b w:val="0"/>
                <w:bCs/>
                <w:noProof/>
              </w:rPr>
              <w:t>Usar otros tipos de Collection, como Set</w:t>
            </w:r>
            <w:r w:rsidR="007E77C8">
              <w:rPr>
                <w:b w:val="0"/>
                <w:bCs/>
                <w:noProof/>
              </w:rPr>
              <w:t xml:space="preserve"> (implementar además hashCode &amp; equals), para este caso, se pueden repetir tanto Personas como Empresa y aunque es un ejemplo, podría asumir que no debe ocurrir ese escenario.</w:t>
            </w:r>
          </w:p>
          <w:p w14:paraId="1F93DEC6" w14:textId="77777777" w:rsidR="00795B46" w:rsidRDefault="00795B46" w:rsidP="00DF027C">
            <w:pPr>
              <w:rPr>
                <w:noProof/>
              </w:rPr>
            </w:pPr>
          </w:p>
          <w:p w14:paraId="576A3DC7" w14:textId="0D9E40B8" w:rsidR="00795B46" w:rsidRDefault="00795B46" w:rsidP="00DF027C">
            <w:pPr>
              <w:pStyle w:val="Contenido"/>
              <w:rPr>
                <w:noProof/>
              </w:rPr>
            </w:pPr>
            <w:r w:rsidRPr="00795B46">
              <w:rPr>
                <w:b/>
                <w:noProof/>
              </w:rPr>
              <w:t>Implementación 3</w:t>
            </w:r>
            <w:r>
              <w:rPr>
                <w:b/>
                <w:noProof/>
              </w:rPr>
              <w:t>:</w:t>
            </w:r>
            <w:r>
              <w:rPr>
                <w:noProof/>
              </w:rPr>
              <w:t xml:space="preserve"> Como el contexto de categorías en base a edad es pequeño, mi sugerencia sería hacer la distinción directamente en el enum:</w:t>
            </w:r>
          </w:p>
          <w:p w14:paraId="2EB6CA54" w14:textId="77777777" w:rsidR="00795B46" w:rsidRDefault="00795B46" w:rsidP="00DF027C">
            <w:pPr>
              <w:pStyle w:val="Contenido"/>
              <w:rPr>
                <w:noProof/>
              </w:rPr>
            </w:pPr>
          </w:p>
          <w:p w14:paraId="0E2127A6" w14:textId="2FCF21BE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  <w:r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s-CL"/>
              </w:rPr>
              <w:t>public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 </w:t>
            </w:r>
            <w:r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s-CL"/>
              </w:rPr>
              <w:t>enum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 TipoClasificacionEnum </w:t>
            </w:r>
            <w:r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s-CL"/>
              </w:rPr>
              <w:t>implements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 ClasificacionPersonaInterface {</w:t>
            </w:r>
          </w:p>
          <w:p w14:paraId="28FACA8C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</w:p>
          <w:p w14:paraId="38391C06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    </w:t>
            </w:r>
            <w:r>
              <w:rPr>
                <w:rFonts w:ascii="Consolas" w:eastAsiaTheme="minorHAnsi" w:hAnsi="Consolas" w:cs="Consolas"/>
                <w:bCs/>
                <w:i/>
                <w:iCs/>
                <w:color w:val="0000C0"/>
                <w:sz w:val="16"/>
                <w:szCs w:val="16"/>
                <w:lang w:val="es-CL"/>
              </w:rPr>
              <w:t>ADOLECENTE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(12,18), </w:t>
            </w:r>
            <w:r>
              <w:rPr>
                <w:rFonts w:ascii="Consolas" w:eastAsiaTheme="minorHAnsi" w:hAnsi="Consolas" w:cs="Consolas"/>
                <w:bCs/>
                <w:i/>
                <w:iCs/>
                <w:color w:val="0000C0"/>
                <w:sz w:val="16"/>
                <w:szCs w:val="16"/>
                <w:lang w:val="es-CL"/>
              </w:rPr>
              <w:t>JOVEN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(19,26), </w:t>
            </w:r>
            <w:r>
              <w:rPr>
                <w:rFonts w:ascii="Consolas" w:eastAsiaTheme="minorHAnsi" w:hAnsi="Consolas" w:cs="Consolas"/>
                <w:bCs/>
                <w:i/>
                <w:iCs/>
                <w:color w:val="0000C0"/>
                <w:sz w:val="16"/>
                <w:szCs w:val="16"/>
                <w:lang w:val="es-CL"/>
              </w:rPr>
              <w:t>ADULTO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(27,50), </w:t>
            </w:r>
            <w:r>
              <w:rPr>
                <w:rFonts w:ascii="Consolas" w:eastAsiaTheme="minorHAnsi" w:hAnsi="Consolas" w:cs="Consolas"/>
                <w:bCs/>
                <w:i/>
                <w:iCs/>
                <w:color w:val="0000C0"/>
                <w:sz w:val="16"/>
                <w:szCs w:val="16"/>
                <w:lang w:val="es-CL"/>
              </w:rPr>
              <w:t>ADULTO_MAYOR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>(51, 100);</w:t>
            </w:r>
          </w:p>
          <w:p w14:paraId="01F4F0BE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ab/>
            </w:r>
          </w:p>
          <w:p w14:paraId="2CC46558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private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int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 w:val="0"/>
                <w:color w:val="0000C0"/>
                <w:sz w:val="16"/>
                <w:szCs w:val="16"/>
                <w:lang w:val="en-US"/>
              </w:rPr>
              <w:t>min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, </w:t>
            </w:r>
            <w:r w:rsidRPr="00795B46">
              <w:rPr>
                <w:rFonts w:ascii="Consolas" w:eastAsiaTheme="minorHAnsi" w:hAnsi="Consolas" w:cs="Consolas"/>
                <w:b w:val="0"/>
                <w:color w:val="0000C0"/>
                <w:sz w:val="16"/>
                <w:szCs w:val="16"/>
                <w:lang w:val="en-US"/>
              </w:rPr>
              <w:t>max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;</w:t>
            </w:r>
          </w:p>
          <w:p w14:paraId="05709CEB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</w:p>
          <w:p w14:paraId="4C40937A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private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TipoClasificacionEnum2(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int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 w:val="0"/>
                <w:color w:val="6A3E3E"/>
                <w:sz w:val="16"/>
                <w:szCs w:val="16"/>
                <w:lang w:val="en-US"/>
              </w:rPr>
              <w:t>min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,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int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 w:val="0"/>
                <w:color w:val="6A3E3E"/>
                <w:sz w:val="16"/>
                <w:szCs w:val="16"/>
                <w:lang w:val="en-US"/>
              </w:rPr>
              <w:t>max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) {</w:t>
            </w:r>
          </w:p>
          <w:p w14:paraId="64667A52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this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.</w:t>
            </w:r>
            <w:r w:rsidRPr="00795B46">
              <w:rPr>
                <w:rFonts w:ascii="Consolas" w:eastAsiaTheme="minorHAnsi" w:hAnsi="Consolas" w:cs="Consolas"/>
                <w:b w:val="0"/>
                <w:color w:val="0000C0"/>
                <w:sz w:val="16"/>
                <w:szCs w:val="16"/>
                <w:lang w:val="en-US"/>
              </w:rPr>
              <w:t>min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95B46">
              <w:rPr>
                <w:rFonts w:ascii="Consolas" w:eastAsiaTheme="minorHAnsi" w:hAnsi="Consolas" w:cs="Consolas"/>
                <w:b w:val="0"/>
                <w:color w:val="6A3E3E"/>
                <w:sz w:val="16"/>
                <w:szCs w:val="16"/>
                <w:lang w:val="en-US"/>
              </w:rPr>
              <w:t>min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;</w:t>
            </w:r>
          </w:p>
          <w:p w14:paraId="4A6F952C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s-CL"/>
              </w:rPr>
              <w:t>this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>.</w:t>
            </w:r>
            <w:r>
              <w:rPr>
                <w:rFonts w:ascii="Consolas" w:eastAsiaTheme="minorHAnsi" w:hAnsi="Consolas" w:cs="Consolas"/>
                <w:b w:val="0"/>
                <w:color w:val="0000C0"/>
                <w:sz w:val="16"/>
                <w:szCs w:val="16"/>
                <w:lang w:val="es-CL"/>
              </w:rPr>
              <w:t>max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 = </w:t>
            </w:r>
            <w:r>
              <w:rPr>
                <w:rFonts w:ascii="Consolas" w:eastAsiaTheme="minorHAnsi" w:hAnsi="Consolas" w:cs="Consolas"/>
                <w:b w:val="0"/>
                <w:color w:val="6A3E3E"/>
                <w:sz w:val="16"/>
                <w:szCs w:val="16"/>
                <w:lang w:val="es-CL"/>
              </w:rPr>
              <w:t>max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>;</w:t>
            </w:r>
          </w:p>
          <w:p w14:paraId="35BA9CB7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ab/>
              <w:t>}</w:t>
            </w:r>
          </w:p>
          <w:p w14:paraId="531AE941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</w:p>
          <w:p w14:paraId="4A73351C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646464"/>
                <w:sz w:val="16"/>
                <w:szCs w:val="16"/>
                <w:lang w:val="en-US"/>
              </w:rPr>
              <w:t>@Override</w:t>
            </w:r>
          </w:p>
          <w:p w14:paraId="40C94C7D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public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int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getEdadMinima() {</w:t>
            </w:r>
          </w:p>
          <w:p w14:paraId="05881EAC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return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this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.</w:t>
            </w:r>
            <w:r w:rsidRPr="00795B46">
              <w:rPr>
                <w:rFonts w:ascii="Consolas" w:eastAsiaTheme="minorHAnsi" w:hAnsi="Consolas" w:cs="Consolas"/>
                <w:b w:val="0"/>
                <w:color w:val="0000C0"/>
                <w:sz w:val="16"/>
                <w:szCs w:val="16"/>
                <w:lang w:val="en-US"/>
              </w:rPr>
              <w:t>min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;</w:t>
            </w:r>
          </w:p>
          <w:p w14:paraId="520D55FE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  <w:t>}</w:t>
            </w:r>
          </w:p>
          <w:p w14:paraId="64A8E33D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</w:p>
          <w:p w14:paraId="3E227F91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646464"/>
                <w:sz w:val="16"/>
                <w:szCs w:val="16"/>
                <w:lang w:val="en-US"/>
              </w:rPr>
              <w:t>@Override</w:t>
            </w:r>
          </w:p>
          <w:p w14:paraId="4C84A070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public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int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getEdadMaxima() {</w:t>
            </w:r>
          </w:p>
          <w:p w14:paraId="170BBC76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return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this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.</w:t>
            </w:r>
            <w:r w:rsidRPr="00795B46">
              <w:rPr>
                <w:rFonts w:ascii="Consolas" w:eastAsiaTheme="minorHAnsi" w:hAnsi="Consolas" w:cs="Consolas"/>
                <w:b w:val="0"/>
                <w:color w:val="0000C0"/>
                <w:sz w:val="16"/>
                <w:szCs w:val="16"/>
                <w:lang w:val="en-US"/>
              </w:rPr>
              <w:t>max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;</w:t>
            </w:r>
          </w:p>
          <w:p w14:paraId="3849B131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  <w:t>}</w:t>
            </w:r>
          </w:p>
          <w:p w14:paraId="7E1F72B9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</w:p>
          <w:p w14:paraId="17811FD1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646464"/>
                <w:sz w:val="16"/>
                <w:szCs w:val="16"/>
                <w:lang w:val="en-US"/>
              </w:rPr>
              <w:t>@Override</w:t>
            </w:r>
          </w:p>
          <w:p w14:paraId="42B57917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3F7F5F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public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TipoClasificacionEnum getTipo() {</w:t>
            </w:r>
          </w:p>
          <w:p w14:paraId="1ADF54D0" w14:textId="1142975D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return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this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;</w:t>
            </w:r>
          </w:p>
          <w:p w14:paraId="04C564FE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>}</w:t>
            </w:r>
          </w:p>
          <w:p w14:paraId="23C004F2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</w:p>
          <w:p w14:paraId="188A72E3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ab/>
            </w:r>
            <w:r>
              <w:rPr>
                <w:rFonts w:ascii="Consolas" w:eastAsiaTheme="minorHAnsi" w:hAnsi="Consolas" w:cs="Consolas"/>
                <w:b w:val="0"/>
                <w:color w:val="646464"/>
                <w:sz w:val="16"/>
                <w:szCs w:val="16"/>
                <w:lang w:val="es-CL"/>
              </w:rPr>
              <w:t>@Override</w:t>
            </w:r>
          </w:p>
          <w:p w14:paraId="12662012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ab/>
            </w:r>
            <w:r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s-CL"/>
              </w:rPr>
              <w:t>public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 String getDescripcion() {</w:t>
            </w:r>
          </w:p>
          <w:p w14:paraId="72E90F74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ab/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ab/>
            </w:r>
            <w:r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s-CL"/>
              </w:rPr>
              <w:t>return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 </w:t>
            </w:r>
            <w:r>
              <w:rPr>
                <w:rFonts w:ascii="Consolas" w:eastAsiaTheme="minorHAnsi" w:hAnsi="Consolas" w:cs="Consolas"/>
                <w:b w:val="0"/>
                <w:color w:val="2A00FF"/>
                <w:sz w:val="16"/>
                <w:szCs w:val="16"/>
                <w:lang w:val="es-CL"/>
              </w:rPr>
              <w:t>"rango de "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 + </w:t>
            </w:r>
            <w:r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s-CL"/>
              </w:rPr>
              <w:t>this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.name() + </w:t>
            </w:r>
            <w:r>
              <w:rPr>
                <w:rFonts w:ascii="Consolas" w:eastAsiaTheme="minorHAnsi" w:hAnsi="Consolas" w:cs="Consolas"/>
                <w:b w:val="0"/>
                <w:color w:val="2A00FF"/>
                <w:sz w:val="16"/>
                <w:szCs w:val="16"/>
                <w:lang w:val="es-CL"/>
              </w:rPr>
              <w:t>" ("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 + getEdadMinima() + </w:t>
            </w:r>
            <w:r>
              <w:rPr>
                <w:rFonts w:ascii="Consolas" w:eastAsiaTheme="minorHAnsi" w:hAnsi="Consolas" w:cs="Consolas"/>
                <w:b w:val="0"/>
                <w:color w:val="2A00FF"/>
                <w:sz w:val="16"/>
                <w:szCs w:val="16"/>
                <w:lang w:val="es-CL"/>
              </w:rPr>
              <w:t>"-"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 xml:space="preserve"> + getEdadMaxima() + </w:t>
            </w:r>
            <w:r>
              <w:rPr>
                <w:rFonts w:ascii="Consolas" w:eastAsiaTheme="minorHAnsi" w:hAnsi="Consolas" w:cs="Consolas"/>
                <w:b w:val="0"/>
                <w:color w:val="2A00FF"/>
                <w:sz w:val="16"/>
                <w:szCs w:val="16"/>
                <w:lang w:val="es-CL"/>
              </w:rPr>
              <w:t>" años)"</w:t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>;</w:t>
            </w:r>
          </w:p>
          <w:p w14:paraId="7202C8D4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</w:p>
          <w:p w14:paraId="6FDF583C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ab/>
              <w:t>}</w:t>
            </w:r>
          </w:p>
          <w:p w14:paraId="0A95731C" w14:textId="152CF298" w:rsidR="00795B46" w:rsidRDefault="00795B46" w:rsidP="00795B46">
            <w:pPr>
              <w:pStyle w:val="Contenido"/>
              <w:rPr>
                <w:rFonts w:ascii="Consolas" w:eastAsiaTheme="minorHAnsi" w:hAnsi="Consolas" w:cs="Consolas"/>
                <w:b/>
                <w:color w:val="000000"/>
                <w:sz w:val="16"/>
                <w:szCs w:val="16"/>
                <w:lang w:val="es-CL"/>
              </w:rPr>
            </w:pPr>
            <w:r>
              <w:rPr>
                <w:rFonts w:ascii="Consolas" w:eastAsiaTheme="minorHAnsi" w:hAnsi="Consolas" w:cs="Consolas"/>
                <w:b/>
                <w:color w:val="000000"/>
                <w:sz w:val="16"/>
                <w:szCs w:val="16"/>
                <w:lang w:val="es-CL"/>
              </w:rPr>
              <w:t>}</w:t>
            </w:r>
          </w:p>
          <w:p w14:paraId="78635FAC" w14:textId="77777777" w:rsidR="00095E3D" w:rsidRPr="00DF027C" w:rsidRDefault="00095E3D" w:rsidP="00795B46">
            <w:pPr>
              <w:pStyle w:val="Contenido"/>
              <w:rPr>
                <w:noProof/>
              </w:rPr>
            </w:pPr>
          </w:p>
          <w:p w14:paraId="56EFA9DA" w14:textId="5BB6F6F5" w:rsidR="00795B46" w:rsidRDefault="00095E3D" w:rsidP="00795B46">
            <w:pPr>
              <w:rPr>
                <w:noProof/>
              </w:rPr>
            </w:pPr>
            <w:r w:rsidRPr="00095E3D">
              <w:rPr>
                <w:b w:val="0"/>
                <w:noProof/>
                <w:lang w:bidi="es-ES"/>
              </w:rPr>
              <w:t>Y así se reduce el número de implementaciones</w:t>
            </w:r>
            <w:r>
              <w:rPr>
                <w:b w:val="0"/>
                <w:noProof/>
                <w:lang w:bidi="es-ES"/>
              </w:rPr>
              <w:t>.</w:t>
            </w:r>
          </w:p>
          <w:p w14:paraId="3DA29199" w14:textId="77777777" w:rsidR="00095E3D" w:rsidRDefault="00095E3D" w:rsidP="00795B46">
            <w:pPr>
              <w:rPr>
                <w:noProof/>
              </w:rPr>
            </w:pPr>
          </w:p>
          <w:p w14:paraId="4353F6C6" w14:textId="2AF9445B" w:rsidR="00795B46" w:rsidRDefault="00795B46" w:rsidP="00795B46">
            <w:pPr>
              <w:rPr>
                <w:noProof/>
              </w:rPr>
            </w:pPr>
            <w:r>
              <w:rPr>
                <w:noProof/>
              </w:rPr>
              <w:t xml:space="preserve">Implementación </w:t>
            </w:r>
            <w:r>
              <w:rPr>
                <w:noProof/>
              </w:rPr>
              <w:t>4</w:t>
            </w:r>
            <w:r>
              <w:rPr>
                <w:noProof/>
              </w:rPr>
              <w:t>:</w:t>
            </w:r>
          </w:p>
          <w:p w14:paraId="6A39633A" w14:textId="27EE5ED5" w:rsidR="00DF027C" w:rsidRPr="00795B46" w:rsidRDefault="00795B46" w:rsidP="00DF027C">
            <w:pPr>
              <w:rPr>
                <w:b w:val="0"/>
                <w:noProof/>
                <w:lang w:bidi="es-ES"/>
              </w:rPr>
            </w:pPr>
            <w:r w:rsidRPr="00795B46">
              <w:rPr>
                <w:b w:val="0"/>
                <w:noProof/>
                <w:lang w:bidi="es-ES"/>
              </w:rPr>
              <w:t xml:space="preserve">Para implementar un </w:t>
            </w:r>
            <w:r>
              <w:rPr>
                <w:b w:val="0"/>
                <w:noProof/>
                <w:lang w:bidi="es-ES"/>
              </w:rPr>
              <w:t>S</w:t>
            </w:r>
            <w:r w:rsidRPr="00795B46">
              <w:rPr>
                <w:b w:val="0"/>
                <w:noProof/>
                <w:lang w:bidi="es-ES"/>
              </w:rPr>
              <w:t>ingleton, lo haría si es posible, por medio de la inyección de dependencias de Spring, si no existe otra posibilidad, utilizaría un método Singleton</w:t>
            </w:r>
            <w:r>
              <w:rPr>
                <w:b w:val="0"/>
                <w:noProof/>
                <w:lang w:bidi="es-ES"/>
              </w:rPr>
              <w:t xml:space="preserve"> thread-safe</w:t>
            </w:r>
            <w:r w:rsidRPr="00795B46">
              <w:rPr>
                <w:b w:val="0"/>
                <w:noProof/>
                <w:lang w:bidi="es-ES"/>
              </w:rPr>
              <w:t xml:space="preserve"> de doble check</w:t>
            </w:r>
            <w:r>
              <w:rPr>
                <w:b w:val="0"/>
                <w:noProof/>
                <w:lang w:bidi="es-ES"/>
              </w:rPr>
              <w:t>:</w:t>
            </w:r>
          </w:p>
          <w:p w14:paraId="5922FD2B" w14:textId="2E572FE4" w:rsidR="00795B46" w:rsidRDefault="00795B46" w:rsidP="00DF027C">
            <w:pPr>
              <w:rPr>
                <w:noProof/>
              </w:rPr>
            </w:pPr>
          </w:p>
          <w:p w14:paraId="65662A17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public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class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Ejemplo3 {</w:t>
            </w:r>
          </w:p>
          <w:p w14:paraId="1B69A07B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</w:p>
          <w:p w14:paraId="3E3E4648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private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static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volatile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Ejemplo3 </w:t>
            </w:r>
            <w:r w:rsidRPr="00795B46">
              <w:rPr>
                <w:rFonts w:ascii="Consolas" w:eastAsiaTheme="minorHAnsi" w:hAnsi="Consolas" w:cs="Consolas"/>
                <w:b w:val="0"/>
                <w:i/>
                <w:iCs/>
                <w:color w:val="0000C0"/>
                <w:sz w:val="16"/>
                <w:szCs w:val="16"/>
                <w:lang w:val="en-US"/>
              </w:rPr>
              <w:t>instance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;</w:t>
            </w:r>
          </w:p>
          <w:p w14:paraId="761B0973" w14:textId="021AECFE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private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static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Object </w:t>
            </w:r>
            <w:r>
              <w:rPr>
                <w:rFonts w:ascii="Consolas" w:eastAsiaTheme="minorHAnsi" w:hAnsi="Consolas" w:cs="Consolas"/>
                <w:b w:val="0"/>
                <w:i/>
                <w:iCs/>
                <w:color w:val="0000C0"/>
                <w:sz w:val="16"/>
                <w:szCs w:val="16"/>
                <w:shd w:val="clear" w:color="auto" w:fill="F0D8A8"/>
                <w:lang w:val="en-US"/>
              </w:rPr>
              <w:t>lock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new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Object();</w:t>
            </w:r>
          </w:p>
          <w:p w14:paraId="0646840E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</w:p>
          <w:p w14:paraId="5A44C98D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private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Ejemplo3() {</w:t>
            </w:r>
          </w:p>
          <w:p w14:paraId="1BF51678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  <w:t>}</w:t>
            </w:r>
          </w:p>
          <w:p w14:paraId="246BB0D1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</w:p>
          <w:p w14:paraId="526B16BE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public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static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Ejemplo3 getInstance() {</w:t>
            </w:r>
          </w:p>
          <w:p w14:paraId="7154688A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  <w:t xml:space="preserve">Ejemplo3 </w:t>
            </w:r>
            <w:r w:rsidRPr="00795B46">
              <w:rPr>
                <w:rFonts w:ascii="Consolas" w:eastAsiaTheme="minorHAnsi" w:hAnsi="Consolas" w:cs="Consolas"/>
                <w:b w:val="0"/>
                <w:color w:val="6A3E3E"/>
                <w:sz w:val="16"/>
                <w:szCs w:val="16"/>
                <w:lang w:val="en-US"/>
              </w:rPr>
              <w:t>result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95B46">
              <w:rPr>
                <w:rFonts w:ascii="Consolas" w:eastAsiaTheme="minorHAnsi" w:hAnsi="Consolas" w:cs="Consolas"/>
                <w:b w:val="0"/>
                <w:i/>
                <w:iCs/>
                <w:color w:val="0000C0"/>
                <w:sz w:val="16"/>
                <w:szCs w:val="16"/>
                <w:lang w:val="en-US"/>
              </w:rPr>
              <w:t>instance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;</w:t>
            </w:r>
          </w:p>
          <w:p w14:paraId="4E3B5717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if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(</w:t>
            </w:r>
            <w:r w:rsidRPr="00795B46">
              <w:rPr>
                <w:rFonts w:ascii="Consolas" w:eastAsiaTheme="minorHAnsi" w:hAnsi="Consolas" w:cs="Consolas"/>
                <w:b w:val="0"/>
                <w:color w:val="6A3E3E"/>
                <w:sz w:val="16"/>
                <w:szCs w:val="16"/>
                <w:lang w:val="en-US"/>
              </w:rPr>
              <w:t>result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==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null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) {</w:t>
            </w:r>
          </w:p>
          <w:p w14:paraId="5588E8FE" w14:textId="71DB4A2F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synchronized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(</w:t>
            </w:r>
            <w:r>
              <w:rPr>
                <w:rFonts w:ascii="Consolas" w:eastAsiaTheme="minorHAnsi" w:hAnsi="Consolas" w:cs="Consolas"/>
                <w:b w:val="0"/>
                <w:i/>
                <w:iCs/>
                <w:color w:val="0000C0"/>
                <w:sz w:val="16"/>
                <w:szCs w:val="16"/>
                <w:shd w:val="clear" w:color="auto" w:fill="F0D8A8"/>
                <w:lang w:val="en-US"/>
              </w:rPr>
              <w:t>lock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) {</w:t>
            </w:r>
          </w:p>
          <w:p w14:paraId="005F37BC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lastRenderedPageBreak/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6A3E3E"/>
                <w:sz w:val="16"/>
                <w:szCs w:val="16"/>
                <w:lang w:val="en-US"/>
              </w:rPr>
              <w:t>result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95B46">
              <w:rPr>
                <w:rFonts w:ascii="Consolas" w:eastAsiaTheme="minorHAnsi" w:hAnsi="Consolas" w:cs="Consolas"/>
                <w:b w:val="0"/>
                <w:i/>
                <w:iCs/>
                <w:color w:val="0000C0"/>
                <w:sz w:val="16"/>
                <w:szCs w:val="16"/>
                <w:lang w:val="en-US"/>
              </w:rPr>
              <w:t>instance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;</w:t>
            </w:r>
          </w:p>
          <w:p w14:paraId="5FE9EA82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if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(</w:t>
            </w:r>
            <w:r w:rsidRPr="00795B46">
              <w:rPr>
                <w:rFonts w:ascii="Consolas" w:eastAsiaTheme="minorHAnsi" w:hAnsi="Consolas" w:cs="Consolas"/>
                <w:b w:val="0"/>
                <w:color w:val="6A3E3E"/>
                <w:sz w:val="16"/>
                <w:szCs w:val="16"/>
                <w:lang w:val="en-US"/>
              </w:rPr>
              <w:t>result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==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null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)</w:t>
            </w:r>
          </w:p>
          <w:p w14:paraId="2BD65472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i/>
                <w:iCs/>
                <w:color w:val="0000C0"/>
                <w:sz w:val="16"/>
                <w:szCs w:val="16"/>
                <w:lang w:val="en-US"/>
              </w:rPr>
              <w:t>instance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95B46">
              <w:rPr>
                <w:rFonts w:ascii="Consolas" w:eastAsiaTheme="minorHAnsi" w:hAnsi="Consolas" w:cs="Consolas"/>
                <w:b w:val="0"/>
                <w:color w:val="6A3E3E"/>
                <w:sz w:val="16"/>
                <w:szCs w:val="16"/>
                <w:lang w:val="en-US"/>
              </w:rPr>
              <w:t>result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new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Ejemplo3();</w:t>
            </w:r>
          </w:p>
          <w:p w14:paraId="58726BC2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  <w:t>}</w:t>
            </w:r>
          </w:p>
          <w:p w14:paraId="389CE338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  <w:t>}</w:t>
            </w:r>
          </w:p>
          <w:p w14:paraId="75C5AAD7" w14:textId="77777777" w:rsidR="00795B46" w:rsidRP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n-US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 w:rsidRPr="00795B46">
              <w:rPr>
                <w:rFonts w:ascii="Consolas" w:eastAsiaTheme="minorHAnsi" w:hAnsi="Consolas" w:cs="Consolas"/>
                <w:bCs/>
                <w:color w:val="7F0055"/>
                <w:sz w:val="16"/>
                <w:szCs w:val="16"/>
                <w:lang w:val="en-US"/>
              </w:rPr>
              <w:t>return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 xml:space="preserve"> </w:t>
            </w:r>
            <w:r w:rsidRPr="00795B46">
              <w:rPr>
                <w:rFonts w:ascii="Consolas" w:eastAsiaTheme="minorHAnsi" w:hAnsi="Consolas" w:cs="Consolas"/>
                <w:b w:val="0"/>
                <w:color w:val="6A3E3E"/>
                <w:sz w:val="16"/>
                <w:szCs w:val="16"/>
                <w:lang w:val="en-US"/>
              </w:rPr>
              <w:t>result</w:t>
            </w: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>;</w:t>
            </w:r>
          </w:p>
          <w:p w14:paraId="3B37EF98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  <w:r w:rsidRPr="00795B46"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n-US"/>
              </w:rPr>
              <w:tab/>
            </w: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>}</w:t>
            </w:r>
          </w:p>
          <w:p w14:paraId="6BEF6CDD" w14:textId="77777777" w:rsidR="00795B46" w:rsidRDefault="00795B46" w:rsidP="00795B46">
            <w:pPr>
              <w:autoSpaceDE w:val="0"/>
              <w:autoSpaceDN w:val="0"/>
              <w:adjustRightInd w:val="0"/>
              <w:spacing w:line="240" w:lineRule="auto"/>
              <w:rPr>
                <w:rFonts w:ascii="Consolas" w:eastAsiaTheme="minorHAnsi" w:hAnsi="Consolas" w:cs="Consolas"/>
                <w:b w:val="0"/>
                <w:color w:val="auto"/>
                <w:sz w:val="16"/>
                <w:szCs w:val="16"/>
                <w:lang w:val="es-CL"/>
              </w:rPr>
            </w:pPr>
          </w:p>
          <w:p w14:paraId="61D50C6D" w14:textId="5B304189" w:rsidR="00795B46" w:rsidRDefault="00795B46" w:rsidP="00795B46">
            <w:pPr>
              <w:rPr>
                <w:noProof/>
              </w:rPr>
            </w:pPr>
            <w:r>
              <w:rPr>
                <w:rFonts w:ascii="Consolas" w:eastAsiaTheme="minorHAnsi" w:hAnsi="Consolas" w:cs="Consolas"/>
                <w:b w:val="0"/>
                <w:color w:val="000000"/>
                <w:sz w:val="16"/>
                <w:szCs w:val="16"/>
                <w:lang w:val="es-CL"/>
              </w:rPr>
              <w:t>}</w:t>
            </w:r>
          </w:p>
          <w:p w14:paraId="0CCBD65B" w14:textId="02EB1C7B" w:rsidR="00795B46" w:rsidRDefault="00795B46" w:rsidP="00DF027C">
            <w:pPr>
              <w:rPr>
                <w:noProof/>
              </w:rPr>
            </w:pPr>
          </w:p>
          <w:p w14:paraId="10B04FBC" w14:textId="77777777" w:rsidR="00795B46" w:rsidRDefault="00795B46" w:rsidP="00DF027C">
            <w:pPr>
              <w:rPr>
                <w:noProof/>
              </w:rPr>
            </w:pPr>
          </w:p>
          <w:p w14:paraId="77CEA75C" w14:textId="1743B146" w:rsidR="00A86FAA" w:rsidRPr="00A86FAA" w:rsidRDefault="00A86FAA" w:rsidP="00DF027C">
            <w:pPr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</w:pPr>
            <w:r w:rsidRPr="00A86FAA"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  <w:t>Implementación 5</w:t>
            </w:r>
          </w:p>
          <w:p w14:paraId="26FA6A0D" w14:textId="0A33EED3" w:rsidR="00A86FAA" w:rsidRDefault="00A86FAA" w:rsidP="00DF027C">
            <w:pPr>
              <w:rPr>
                <w:noProof/>
              </w:rPr>
            </w:pPr>
          </w:p>
          <w:p w14:paraId="055DB879" w14:textId="7CAB1A3D" w:rsidR="00A86FAA" w:rsidRDefault="00A86FAA" w:rsidP="00DF027C">
            <w:pPr>
              <w:rPr>
                <w:noProof/>
              </w:rPr>
            </w:pPr>
            <w:r>
              <w:rPr>
                <w:noProof/>
              </w:rPr>
              <w:t>Niveles &amp; Principios de Arquitectura:</w:t>
            </w:r>
          </w:p>
          <w:p w14:paraId="576A0B6A" w14:textId="77777777" w:rsidR="00187483" w:rsidRDefault="00187483" w:rsidP="00187483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Es una Arquitectura por capas.</w:t>
            </w:r>
          </w:p>
          <w:p w14:paraId="024BAF89" w14:textId="77777777" w:rsidR="00187483" w:rsidRDefault="00187483" w:rsidP="00187483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Utiliza IoC &amp; DI de Spring.</w:t>
            </w:r>
          </w:p>
          <w:p w14:paraId="69D51BD4" w14:textId="77777777" w:rsidR="00187483" w:rsidRDefault="00187483" w:rsidP="00ED30D2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Se puede apreciar que por el uso de interfaces con una sola responsabilidad, se busca estar alineado con los principios SOLID.</w:t>
            </w:r>
          </w:p>
          <w:p w14:paraId="0B4BF61E" w14:textId="2F997E1E" w:rsidR="00187483" w:rsidRDefault="00187483" w:rsidP="00ED30D2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Extraño una capa de Negocio, entre el DAO y el Controller.</w:t>
            </w:r>
          </w:p>
          <w:p w14:paraId="2E88002B" w14:textId="4DACB21A" w:rsidR="00187483" w:rsidRDefault="00187483" w:rsidP="00ED30D2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Se trabajan las entidades como Dominios (Domain Driven Development).</w:t>
            </w:r>
          </w:p>
          <w:p w14:paraId="75396E4D" w14:textId="7898257A" w:rsidR="00187483" w:rsidRDefault="00187483" w:rsidP="00ED30D2">
            <w:pPr>
              <w:pStyle w:val="Contenido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Claramente al bosquejo le faltan anotaciones y detalles, pero se entiende a simple vista la idea.</w:t>
            </w:r>
          </w:p>
          <w:p w14:paraId="7FE2C056" w14:textId="77777777" w:rsidR="00187483" w:rsidRDefault="00187483" w:rsidP="00187483">
            <w:pPr>
              <w:pStyle w:val="Contenido"/>
              <w:rPr>
                <w:noProof/>
              </w:rPr>
            </w:pPr>
          </w:p>
          <w:p w14:paraId="15FC2754" w14:textId="677E60AC" w:rsidR="00A86FAA" w:rsidRPr="00A86FAA" w:rsidRDefault="00A86FAA" w:rsidP="00A86FAA">
            <w:pPr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</w:pPr>
            <w:r w:rsidRPr="00A86FAA"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  <w:t xml:space="preserve">Implementación </w:t>
            </w:r>
            <w:r>
              <w:rPr>
                <w:rFonts w:asciiTheme="majorHAnsi" w:eastAsiaTheme="majorEastAsia" w:hAnsiTheme="majorHAnsi" w:cstheme="majorBidi"/>
                <w:noProof/>
                <w:color w:val="061F57" w:themeColor="text2" w:themeShade="BF"/>
                <w:kern w:val="28"/>
                <w:sz w:val="52"/>
                <w:szCs w:val="32"/>
                <w:lang w:bidi="es-ES"/>
              </w:rPr>
              <w:t>6</w:t>
            </w:r>
          </w:p>
          <w:p w14:paraId="026B51FE" w14:textId="77777777" w:rsidR="00A86FAA" w:rsidRDefault="00A86FAA" w:rsidP="00DF027C">
            <w:pPr>
              <w:pStyle w:val="Contenido"/>
              <w:rPr>
                <w:noProof/>
              </w:rPr>
            </w:pPr>
          </w:p>
          <w:p w14:paraId="36A0897A" w14:textId="6FE566F8" w:rsidR="00506BEF" w:rsidRDefault="00C9592D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FF210" wp14:editId="5285BB8F">
                  <wp:extent cx="6371590" cy="1165860"/>
                  <wp:effectExtent l="0" t="0" r="0" b="0"/>
                  <wp:docPr id="14" name="Imagen 14" descr="Diagram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agrama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159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92D" w14:paraId="3795D4BA" w14:textId="77777777" w:rsidTr="00DF027C">
        <w:trPr>
          <w:trHeight w:val="3546"/>
        </w:trPr>
        <w:tc>
          <w:tcPr>
            <w:tcW w:w="9999" w:type="dxa"/>
          </w:tcPr>
          <w:p w14:paraId="6DCEF4E5" w14:textId="083BE2D7" w:rsidR="00C9592D" w:rsidRPr="00DC4A8A" w:rsidRDefault="00C9592D" w:rsidP="007E77C8">
            <w:pPr>
              <w:rPr>
                <w:b w:val="0"/>
                <w:bCs/>
              </w:rPr>
            </w:pPr>
            <w:r w:rsidRPr="00DC4A8A">
              <w:rPr>
                <w:b w:val="0"/>
                <w:bCs/>
              </w:rPr>
              <w:lastRenderedPageBreak/>
              <w:t>Podría interpretarse de que existen 4 aplicaciones ejecutándose en servidor de aplicaciones</w:t>
            </w:r>
            <w:r w:rsidR="00DC4A8A">
              <w:rPr>
                <w:b w:val="0"/>
                <w:bCs/>
              </w:rPr>
              <w:t xml:space="preserve"> (</w:t>
            </w:r>
            <w:r w:rsidR="00DC4A8A" w:rsidRPr="00DC4A8A">
              <w:rPr>
                <w:b w:val="0"/>
                <w:bCs/>
              </w:rPr>
              <w:t>no clusterizado</w:t>
            </w:r>
            <w:r w:rsidR="00DC4A8A">
              <w:rPr>
                <w:b w:val="0"/>
                <w:bCs/>
              </w:rPr>
              <w:t>)</w:t>
            </w:r>
            <w:r w:rsidRPr="00DC4A8A">
              <w:rPr>
                <w:b w:val="0"/>
                <w:bCs/>
              </w:rPr>
              <w:t xml:space="preserve"> con un único DataSource, por tanto, no tiene mucho sentido el Balanceador.</w:t>
            </w:r>
          </w:p>
        </w:tc>
      </w:tr>
      <w:tr w:rsidR="00C9592D" w14:paraId="272836AF" w14:textId="77777777" w:rsidTr="00DF027C">
        <w:trPr>
          <w:trHeight w:val="3546"/>
        </w:trPr>
        <w:tc>
          <w:tcPr>
            <w:tcW w:w="9999" w:type="dxa"/>
          </w:tcPr>
          <w:p w14:paraId="372F2842" w14:textId="1A349294" w:rsidR="00C9592D" w:rsidRDefault="00C9592D" w:rsidP="007E77C8">
            <w:r>
              <w:rPr>
                <w:noProof/>
              </w:rPr>
              <w:lastRenderedPageBreak/>
              <w:drawing>
                <wp:inline distT="0" distB="0" distL="0" distR="0" wp14:anchorId="71E46071" wp14:editId="3FE39E16">
                  <wp:extent cx="6371590" cy="1913255"/>
                  <wp:effectExtent l="0" t="0" r="0" b="0"/>
                  <wp:docPr id="18" name="Imagen 18" descr="Diagrama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iagrama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1590" cy="191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27C" w14:paraId="4F03B364" w14:textId="77777777" w:rsidTr="00DF027C">
        <w:trPr>
          <w:trHeight w:val="5931"/>
        </w:trPr>
        <w:tc>
          <w:tcPr>
            <w:tcW w:w="9999" w:type="dxa"/>
          </w:tcPr>
          <w:p w14:paraId="3FE3D5A0" w14:textId="294DA937" w:rsidR="00DF027C" w:rsidRPr="00DC4A8A" w:rsidRDefault="00DC4A8A" w:rsidP="00DF027C">
            <w:pPr>
              <w:pStyle w:val="Contenido"/>
            </w:pPr>
            <w:r w:rsidRPr="00DC4A8A">
              <w:t xml:space="preserve">Podría interpretarse de que existen 4 aplicaciones ejecutándose </w:t>
            </w:r>
            <w:r>
              <w:t>2</w:t>
            </w:r>
            <w:r w:rsidRPr="00DC4A8A">
              <w:t xml:space="preserve"> servidor</w:t>
            </w:r>
            <w:r>
              <w:t>es</w:t>
            </w:r>
            <w:r w:rsidRPr="00DC4A8A">
              <w:t xml:space="preserve"> (no clusterizado</w:t>
            </w:r>
            <w:r>
              <w:t>s</w:t>
            </w:r>
            <w:r w:rsidRPr="00DC4A8A">
              <w:t>) con un</w:t>
            </w:r>
            <w:r>
              <w:t>a</w:t>
            </w:r>
            <w:r w:rsidRPr="00DC4A8A">
              <w:t xml:space="preserve"> únic</w:t>
            </w:r>
            <w:r>
              <w:t>a</w:t>
            </w:r>
            <w:r w:rsidRPr="00DC4A8A">
              <w:t xml:space="preserve"> </w:t>
            </w:r>
            <w:r>
              <w:t>Instancia por Aplicativo</w:t>
            </w:r>
            <w:r w:rsidRPr="00DC4A8A">
              <w:t xml:space="preserve">, por tanto, </w:t>
            </w:r>
            <w:r>
              <w:t>tampoco</w:t>
            </w:r>
            <w:r w:rsidRPr="00DC4A8A">
              <w:t xml:space="preserve"> tiene mucho sentido el Balanceador.</w:t>
            </w:r>
            <w:r>
              <w:t xml:space="preserve"> En este ejemplo, cada aplicación maneja su propio DataSource.</w:t>
            </w:r>
          </w:p>
          <w:p w14:paraId="19616416" w14:textId="77777777" w:rsidR="00DC4A8A" w:rsidRDefault="00DC4A8A" w:rsidP="00DF027C">
            <w:pPr>
              <w:pStyle w:val="Contenido"/>
              <w:rPr>
                <w:noProof/>
              </w:rPr>
            </w:pPr>
          </w:p>
          <w:p w14:paraId="75FED245" w14:textId="1371622D" w:rsidR="00C9592D" w:rsidRDefault="00C9592D" w:rsidP="00DF027C">
            <w:pPr>
              <w:pStyle w:val="Contenid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958BD4" wp14:editId="3258CB06">
                  <wp:extent cx="5170170" cy="2667000"/>
                  <wp:effectExtent l="0" t="0" r="0" b="0"/>
                  <wp:docPr id="19" name="Imagen 19" descr="Diagrama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iagrama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017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87236F" w14:textId="22966C0E" w:rsidR="00DF027C" w:rsidRPr="00C9592D" w:rsidRDefault="00C9592D" w:rsidP="00DF027C">
            <w:pPr>
              <w:pStyle w:val="Contenido"/>
              <w:rPr>
                <w:iCs/>
                <w:noProof/>
                <w:sz w:val="36"/>
              </w:rPr>
            </w:pPr>
            <w:r>
              <w:rPr>
                <w:iCs/>
                <w:noProof/>
                <w:sz w:val="36"/>
              </w:rPr>
              <w:t xml:space="preserve">Event driven Architecture: </w:t>
            </w:r>
            <w:r w:rsidRPr="00C9592D">
              <w:rPr>
                <w:iCs/>
                <w:noProof/>
                <w:sz w:val="36"/>
              </w:rPr>
              <w:t>es un patrón de arquitectura software que promueve la producción, detección, consumo y reacción a eventos.</w:t>
            </w:r>
          </w:p>
          <w:p w14:paraId="356717AA" w14:textId="77777777" w:rsidR="00DF027C" w:rsidRDefault="00DF027C" w:rsidP="00DF027C">
            <w:pPr>
              <w:pStyle w:val="Contenido"/>
              <w:rPr>
                <w:i/>
                <w:noProof/>
                <w:sz w:val="36"/>
              </w:rPr>
            </w:pPr>
          </w:p>
        </w:tc>
      </w:tr>
    </w:tbl>
    <w:p w14:paraId="5C05ECFA" w14:textId="77777777" w:rsidR="00AB02A7" w:rsidRDefault="00AB02A7" w:rsidP="00DF027C">
      <w:pPr>
        <w:rPr>
          <w:noProof/>
        </w:rPr>
      </w:pPr>
    </w:p>
    <w:p w14:paraId="6A611101" w14:textId="77777777" w:rsidR="0087605E" w:rsidRPr="00D70D02" w:rsidRDefault="0087605E" w:rsidP="00AB02A7">
      <w:pPr>
        <w:spacing w:after="200"/>
        <w:rPr>
          <w:noProof/>
        </w:rPr>
      </w:pPr>
    </w:p>
    <w:sectPr w:rsidR="0087605E" w:rsidRPr="00D70D02" w:rsidSect="00AB02A7">
      <w:headerReference w:type="default" r:id="rId23"/>
      <w:footerReference w:type="default" r:id="rId2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6ECD4" w14:textId="77777777" w:rsidR="00B151B0" w:rsidRDefault="00B151B0">
      <w:r>
        <w:separator/>
      </w:r>
    </w:p>
    <w:p w14:paraId="62885D8D" w14:textId="77777777" w:rsidR="00B151B0" w:rsidRDefault="00B151B0"/>
  </w:endnote>
  <w:endnote w:type="continuationSeparator" w:id="0">
    <w:p w14:paraId="704375E2" w14:textId="77777777" w:rsidR="00B151B0" w:rsidRDefault="00B151B0">
      <w:r>
        <w:continuationSeparator/>
      </w:r>
    </w:p>
    <w:p w14:paraId="670E612D" w14:textId="77777777" w:rsidR="00B151B0" w:rsidRDefault="00B151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6B6CA117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416CD8A1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4E8E2" w14:textId="77777777" w:rsidR="00B151B0" w:rsidRDefault="00B151B0">
      <w:r>
        <w:separator/>
      </w:r>
    </w:p>
    <w:p w14:paraId="4676E424" w14:textId="77777777" w:rsidR="00B151B0" w:rsidRDefault="00B151B0"/>
  </w:footnote>
  <w:footnote w:type="continuationSeparator" w:id="0">
    <w:p w14:paraId="5DFBF8A9" w14:textId="77777777" w:rsidR="00B151B0" w:rsidRDefault="00B151B0">
      <w:r>
        <w:continuationSeparator/>
      </w:r>
    </w:p>
    <w:p w14:paraId="267F4815" w14:textId="77777777" w:rsidR="00B151B0" w:rsidRDefault="00B151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6B89A49B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CC7E42F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1A7CBDBB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CD51B2"/>
    <w:multiLevelType w:val="hybridMultilevel"/>
    <w:tmpl w:val="AD76078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360"/>
    <w:rsid w:val="0002482E"/>
    <w:rsid w:val="00050324"/>
    <w:rsid w:val="000747A0"/>
    <w:rsid w:val="00095E3D"/>
    <w:rsid w:val="000A0150"/>
    <w:rsid w:val="000E63C9"/>
    <w:rsid w:val="001162EF"/>
    <w:rsid w:val="00130E9D"/>
    <w:rsid w:val="00150A6D"/>
    <w:rsid w:val="00185B35"/>
    <w:rsid w:val="00187483"/>
    <w:rsid w:val="001F2BC8"/>
    <w:rsid w:val="001F5F6B"/>
    <w:rsid w:val="00243EBC"/>
    <w:rsid w:val="00246A35"/>
    <w:rsid w:val="00284348"/>
    <w:rsid w:val="002B10EF"/>
    <w:rsid w:val="002B2D3C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06BEF"/>
    <w:rsid w:val="00516A86"/>
    <w:rsid w:val="005275F6"/>
    <w:rsid w:val="00572102"/>
    <w:rsid w:val="005F1BB0"/>
    <w:rsid w:val="00656C4D"/>
    <w:rsid w:val="00694FDD"/>
    <w:rsid w:val="006E5716"/>
    <w:rsid w:val="007302B3"/>
    <w:rsid w:val="00730733"/>
    <w:rsid w:val="007309A6"/>
    <w:rsid w:val="00730E3A"/>
    <w:rsid w:val="00736AAF"/>
    <w:rsid w:val="00765B2A"/>
    <w:rsid w:val="00783A34"/>
    <w:rsid w:val="00795B46"/>
    <w:rsid w:val="007C6B52"/>
    <w:rsid w:val="007D16C5"/>
    <w:rsid w:val="007E77C8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86FAA"/>
    <w:rsid w:val="00AB02A7"/>
    <w:rsid w:val="00AC29F3"/>
    <w:rsid w:val="00B151B0"/>
    <w:rsid w:val="00B231E5"/>
    <w:rsid w:val="00C02B87"/>
    <w:rsid w:val="00C4086D"/>
    <w:rsid w:val="00C9592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4A8A"/>
    <w:rsid w:val="00DC706A"/>
    <w:rsid w:val="00DD152F"/>
    <w:rsid w:val="00DE213F"/>
    <w:rsid w:val="00DF027C"/>
    <w:rsid w:val="00E00A32"/>
    <w:rsid w:val="00E10360"/>
    <w:rsid w:val="00E22ACD"/>
    <w:rsid w:val="00E620B0"/>
    <w:rsid w:val="00E81B40"/>
    <w:rsid w:val="00EF555B"/>
    <w:rsid w:val="00F027BB"/>
    <w:rsid w:val="00F11DCF"/>
    <w:rsid w:val="00F162EA"/>
    <w:rsid w:val="00F52D27"/>
    <w:rsid w:val="00F72AD9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19B215"/>
  <w15:docId w15:val="{C3B80448-D350-4FEE-A4CA-543DA4DAB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F72AD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2A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35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mailto:ch.carreno.m@gmail.com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car\AppData\Local\Microsoft\Office\16.0\DTS\es-ES%7bEAD19CC6-91E7-4158-AE86-628E28282BF7%7d\%7b616BCFF6-F66C-49F4-A813-302F6EA4B0D1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EE3101BD5A442AAA172D74921987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863201-BE7A-481E-97ED-6151A6A89F7F}"/>
      </w:docPartPr>
      <w:docPartBody>
        <w:p w:rsidR="00000000" w:rsidRDefault="008B1BA7">
          <w:pPr>
            <w:pStyle w:val="06EE3101BD5A442AAA172D749219874A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marzo 12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7F670602E64547A7B2D4C6BDE69E0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67AB3B-128B-4FA8-803E-F5778299C0D9}"/>
      </w:docPartPr>
      <w:docPartBody>
        <w:p w:rsidR="00000000" w:rsidRDefault="008B1BA7">
          <w:pPr>
            <w:pStyle w:val="7F670602E64547A7B2D4C6BDE69E002E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95D4795BCB5D4367B12655B3B8CB86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35FACE-6638-4133-A535-C2B997BCA4AB}"/>
      </w:docPartPr>
      <w:docPartBody>
        <w:p w:rsidR="00000000" w:rsidRDefault="008B1BA7">
          <w:pPr>
            <w:pStyle w:val="95D4795BCB5D4367B12655B3B8CB8628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8C9"/>
    <w:rsid w:val="008528C9"/>
    <w:rsid w:val="008B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06EE3101BD5A442AAA172D749219874A">
    <w:name w:val="06EE3101BD5A442AAA172D749219874A"/>
  </w:style>
  <w:style w:type="paragraph" w:customStyle="1" w:styleId="7F670602E64547A7B2D4C6BDE69E002E">
    <w:name w:val="7F670602E64547A7B2D4C6BDE69E002E"/>
  </w:style>
  <w:style w:type="paragraph" w:customStyle="1" w:styleId="95D4795BCB5D4367B12655B3B8CB8628">
    <w:name w:val="95D4795BCB5D4367B12655B3B8CB8628"/>
  </w:style>
  <w:style w:type="paragraph" w:customStyle="1" w:styleId="B38B542CEB064B63B218AC724FB51E1F">
    <w:name w:val="B38B542CEB064B63B218AC724FB51E1F"/>
  </w:style>
  <w:style w:type="paragraph" w:customStyle="1" w:styleId="1F3AD3F3C08A44D683B4825B47192E94">
    <w:name w:val="1F3AD3F3C08A44D683B4825B47192E94"/>
  </w:style>
  <w:style w:type="paragraph" w:customStyle="1" w:styleId="019657C9FF4C4F81A78D49961329FB03">
    <w:name w:val="019657C9FF4C4F81A78D49961329FB03"/>
  </w:style>
  <w:style w:type="paragraph" w:customStyle="1" w:styleId="0F0E0F53AB9149C1985D6252A6C015E1">
    <w:name w:val="0F0E0F53AB9149C1985D6252A6C015E1"/>
  </w:style>
  <w:style w:type="paragraph" w:customStyle="1" w:styleId="70E3681063304BD185A4B14FB981DF5D">
    <w:name w:val="70E3681063304BD185A4B14FB981DF5D"/>
  </w:style>
  <w:style w:type="paragraph" w:customStyle="1" w:styleId="75AA95B8A2D146B38CB7F42A2C092500">
    <w:name w:val="75AA95B8A2D146B38CB7F42A2C092500"/>
    <w:rsid w:val="008528C9"/>
  </w:style>
  <w:style w:type="paragraph" w:customStyle="1" w:styleId="BFD8E1CC96154B5ABAD5ED43A5D2EA13">
    <w:name w:val="BFD8E1CC96154B5ABAD5ED43A5D2EA13"/>
    <w:rsid w:val="008528C9"/>
  </w:style>
  <w:style w:type="paragraph" w:customStyle="1" w:styleId="99B80E8DB413424AB951976DCE159A1F">
    <w:name w:val="99B80E8DB413424AB951976DCE159A1F"/>
    <w:rsid w:val="008528C9"/>
  </w:style>
  <w:style w:type="paragraph" w:customStyle="1" w:styleId="7CF973660CEE4FC19F596A136FD73D18">
    <w:name w:val="7CF973660CEE4FC19F596A136FD73D18"/>
    <w:rsid w:val="008528C9"/>
  </w:style>
  <w:style w:type="paragraph" w:customStyle="1" w:styleId="BF7037705B1B42BF8754CED5D2242AAC">
    <w:name w:val="BF7037705B1B42BF8754CED5D2242AAC"/>
    <w:rsid w:val="008528C9"/>
  </w:style>
  <w:style w:type="paragraph" w:customStyle="1" w:styleId="0F17F336E8FD46EA9404CE795CCDB947">
    <w:name w:val="0F17F336E8FD46EA9404CE795CCDB947"/>
    <w:rsid w:val="008528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Christian Carreño Morales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{616BCFF6-F66C-49F4-A813-302F6EA4B0D1}tf16392850.dotx</Template>
  <TotalTime>184</TotalTime>
  <Pages>6</Pages>
  <Words>616</Words>
  <Characters>3391</Characters>
  <Application>Microsoft Office Word</Application>
  <DocSecurity>0</DocSecurity>
  <Lines>28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Carreño Morales</dc:creator>
  <cp:keywords/>
  <cp:lastModifiedBy>Christian Carreño Morales</cp:lastModifiedBy>
  <cp:revision>4</cp:revision>
  <cp:lastPrinted>2006-08-01T17:47:00Z</cp:lastPrinted>
  <dcterms:created xsi:type="dcterms:W3CDTF">2020-03-13T01:46:00Z</dcterms:created>
  <dcterms:modified xsi:type="dcterms:W3CDTF">2020-03-13T04:51:00Z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